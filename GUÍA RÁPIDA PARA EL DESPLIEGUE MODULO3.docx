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6D45" w:rsidRPr="00404B2E" w:rsidRDefault="004F679C">
      <w:pPr>
        <w:pStyle w:val="Ttulo"/>
        <w:rPr>
          <w:noProof/>
          <w:sz w:val="72"/>
          <w:szCs w:val="72"/>
        </w:rPr>
      </w:pPr>
      <w:r>
        <w:rPr>
          <w:noProof/>
          <w:sz w:val="72"/>
          <w:szCs w:val="72"/>
          <w:lang w:bidi="es-ES"/>
        </w:rPr>
        <w:t>GU</w:t>
      </w:r>
      <w:r w:rsidR="00BC5DB2">
        <w:rPr>
          <w:noProof/>
          <w:sz w:val="72"/>
          <w:szCs w:val="72"/>
          <w:lang w:bidi="es-ES"/>
        </w:rPr>
        <w:t>Í</w:t>
      </w:r>
      <w:r>
        <w:rPr>
          <w:noProof/>
          <w:sz w:val="72"/>
          <w:szCs w:val="72"/>
          <w:lang w:bidi="es-ES"/>
        </w:rPr>
        <w:t>A R</w:t>
      </w:r>
      <w:r w:rsidR="00BC5DB2">
        <w:rPr>
          <w:noProof/>
          <w:sz w:val="72"/>
          <w:szCs w:val="72"/>
          <w:lang w:bidi="es-ES"/>
        </w:rPr>
        <w:t>Á</w:t>
      </w:r>
      <w:r>
        <w:rPr>
          <w:noProof/>
          <w:sz w:val="72"/>
          <w:szCs w:val="72"/>
          <w:lang w:bidi="es-ES"/>
        </w:rPr>
        <w:t>PIDA PARA EL DESPLIEGU</w:t>
      </w:r>
      <w:r w:rsidR="0098342C">
        <w:rPr>
          <w:noProof/>
          <w:sz w:val="72"/>
          <w:szCs w:val="72"/>
          <w:lang w:bidi="es-ES"/>
        </w:rPr>
        <w:t>E</w:t>
      </w:r>
      <w:bookmarkStart w:id="0" w:name="_GoBack"/>
      <w:bookmarkEnd w:id="0"/>
      <w:r w:rsidR="00BC5DB2">
        <w:rPr>
          <w:noProof/>
          <w:sz w:val="72"/>
          <w:szCs w:val="72"/>
          <w:lang w:bidi="es-ES"/>
        </w:rPr>
        <w:t xml:space="preserve"> </w:t>
      </w:r>
      <w:r>
        <w:rPr>
          <w:noProof/>
          <w:sz w:val="72"/>
          <w:szCs w:val="72"/>
          <w:lang w:bidi="es-ES"/>
        </w:rPr>
        <w:t xml:space="preserve"> </w:t>
      </w:r>
    </w:p>
    <w:p w:rsidR="005C6D45" w:rsidRDefault="00BC5DB2">
      <w:pPr>
        <w:pStyle w:val="Subttulo"/>
        <w:rPr>
          <w:noProof/>
          <w:lang w:bidi="es-ES"/>
        </w:rPr>
      </w:pPr>
      <w:bookmarkStart w:id="1" w:name="_Hlk487785372"/>
      <w:bookmarkEnd w:id="1"/>
      <w:r>
        <w:rPr>
          <w:noProof/>
          <w:lang w:bidi="es-ES"/>
        </w:rPr>
        <w:t>A continuación se hace una descripción de la documentación necesaria</w:t>
      </w:r>
    </w:p>
    <w:p w:rsidR="00BC5DB2" w:rsidRPr="00BC5DB2" w:rsidRDefault="00BC5DB2" w:rsidP="00BC5DB2">
      <w:pPr>
        <w:rPr>
          <w:lang w:bidi="es-ES"/>
        </w:rPr>
      </w:pPr>
    </w:p>
    <w:p w:rsidR="00BC5DB2" w:rsidRPr="00404B2E" w:rsidRDefault="00BC5DB2" w:rsidP="00BC5DB2">
      <w:pPr>
        <w:pStyle w:val="Ttulo1"/>
        <w:rPr>
          <w:noProof/>
        </w:rPr>
      </w:pPr>
      <w:r>
        <w:rPr>
          <w:noProof/>
          <w:lang w:bidi="es-ES"/>
        </w:rPr>
        <w:t>Documentación para el despliegue</w:t>
      </w:r>
    </w:p>
    <w:p w:rsidR="00BC5DB2" w:rsidRDefault="00BC5DB2" w:rsidP="00BC5DB2">
      <w:pPr>
        <w:spacing w:line="360" w:lineRule="auto"/>
        <w:rPr>
          <w:rFonts w:ascii="Arial" w:hAnsi="Arial" w:cs="Arial"/>
          <w:b/>
          <w:bCs/>
          <w:noProof/>
          <w:sz w:val="24"/>
          <w:szCs w:val="24"/>
        </w:rPr>
      </w:pPr>
    </w:p>
    <w:p w:rsidR="00BC5DB2" w:rsidRPr="001267ED" w:rsidRDefault="00BC5DB2" w:rsidP="00BC5DB2">
      <w:pPr>
        <w:pStyle w:val="Prrafodelista"/>
        <w:numPr>
          <w:ilvl w:val="0"/>
          <w:numId w:val="37"/>
        </w:numPr>
        <w:spacing w:before="0" w:after="160" w:line="36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 xml:space="preserve">Guía rápida para el despliegue: </w:t>
      </w:r>
      <w:r w:rsidRPr="001267ED">
        <w:rPr>
          <w:rFonts w:ascii="Arial" w:hAnsi="Arial" w:cs="Arial"/>
          <w:noProof/>
          <w:sz w:val="24"/>
          <w:szCs w:val="24"/>
        </w:rPr>
        <w:t>A continuación, se proporciona una guía paso a paso para configurar y poner en funcionamiento el proyecto en un entorno web</w:t>
      </w:r>
      <w:r>
        <w:rPr>
          <w:rFonts w:ascii="Arial" w:hAnsi="Arial" w:cs="Arial"/>
          <w:noProof/>
          <w:sz w:val="24"/>
          <w:szCs w:val="24"/>
        </w:rPr>
        <w:t>.</w:t>
      </w:r>
    </w:p>
    <w:p w:rsidR="00BC5DB2" w:rsidRDefault="00BC5DB2" w:rsidP="00BC5DB2">
      <w:pPr>
        <w:pStyle w:val="Prrafodelista"/>
        <w:numPr>
          <w:ilvl w:val="0"/>
          <w:numId w:val="37"/>
        </w:numPr>
        <w:spacing w:before="0" w:after="160" w:line="36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Requisitos previos:</w:t>
      </w:r>
    </w:p>
    <w:p w:rsidR="00BC5DB2" w:rsidRDefault="00BC5DB2" w:rsidP="00BC5DB2">
      <w:pPr>
        <w:pStyle w:val="Prrafodelista"/>
        <w:numPr>
          <w:ilvl w:val="0"/>
          <w:numId w:val="38"/>
        </w:numPr>
        <w:spacing w:before="0" w:after="160" w:line="36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Node.js y npm instalados en el servidor</w:t>
      </w:r>
    </w:p>
    <w:p w:rsidR="00BC5DB2" w:rsidRDefault="00BC5DB2" w:rsidP="00BC5DB2">
      <w:pPr>
        <w:pStyle w:val="Prrafodelista"/>
        <w:numPr>
          <w:ilvl w:val="0"/>
          <w:numId w:val="38"/>
        </w:numPr>
        <w:spacing w:before="0" w:after="160" w:line="36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Base de datos PostgresSQL configurada</w:t>
      </w:r>
    </w:p>
    <w:p w:rsidR="00BC5DB2" w:rsidRDefault="00BC5DB2" w:rsidP="00BC5DB2">
      <w:pPr>
        <w:pStyle w:val="Prrafodelista"/>
        <w:numPr>
          <w:ilvl w:val="0"/>
          <w:numId w:val="37"/>
        </w:numPr>
        <w:spacing w:before="0" w:after="160" w:line="36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Clonar el repositorio:</w:t>
      </w:r>
    </w:p>
    <w:p w:rsidR="00BC5DB2" w:rsidRDefault="00BC5DB2" w:rsidP="00BC5DB2">
      <w:pPr>
        <w:pStyle w:val="Prrafodelista"/>
        <w:numPr>
          <w:ilvl w:val="0"/>
          <w:numId w:val="39"/>
        </w:numPr>
        <w:spacing w:before="0" w:after="160" w:line="360" w:lineRule="auto"/>
        <w:rPr>
          <w:rFonts w:ascii="Arial" w:hAnsi="Arial" w:cs="Arial"/>
          <w:b/>
          <w:bCs/>
          <w:noProof/>
          <w:sz w:val="24"/>
          <w:szCs w:val="24"/>
        </w:rPr>
      </w:pPr>
      <w:hyperlink r:id="rId8" w:history="1">
        <w:r w:rsidRPr="00F73216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https://github.com/Edwinestrada07/</w:t>
        </w:r>
        <w:r w:rsidRPr="00F73216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s</w:t>
        </w:r>
        <w:r w:rsidRPr="00F73216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tore-e</w:t>
        </w:r>
        <w:r w:rsidRPr="00F73216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n</w:t>
        </w:r>
        <w:r w:rsidRPr="00F73216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yoi.git</w:t>
        </w:r>
      </w:hyperlink>
      <w:r>
        <w:rPr>
          <w:rFonts w:ascii="Arial" w:hAnsi="Arial" w:cs="Arial"/>
          <w:b/>
          <w:bCs/>
          <w:noProof/>
          <w:sz w:val="24"/>
          <w:szCs w:val="24"/>
        </w:rPr>
        <w:t xml:space="preserve"> (Front-React)</w:t>
      </w:r>
    </w:p>
    <w:p w:rsidR="00BC5DB2" w:rsidRDefault="00BC5DB2" w:rsidP="00BC5DB2">
      <w:pPr>
        <w:pStyle w:val="Prrafodelista"/>
        <w:numPr>
          <w:ilvl w:val="0"/>
          <w:numId w:val="39"/>
        </w:numPr>
        <w:spacing w:before="0" w:after="160" w:line="360" w:lineRule="auto"/>
        <w:rPr>
          <w:rFonts w:ascii="Arial" w:hAnsi="Arial" w:cs="Arial"/>
          <w:b/>
          <w:bCs/>
          <w:noProof/>
          <w:sz w:val="24"/>
          <w:szCs w:val="24"/>
        </w:rPr>
      </w:pPr>
      <w:hyperlink r:id="rId9" w:history="1">
        <w:r w:rsidRPr="00F73216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https://github.com/Edwinestrada07/store-enyoi-no</w:t>
        </w:r>
        <w:r w:rsidRPr="00F73216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d</w:t>
        </w:r>
        <w:r w:rsidRPr="00F73216">
          <w:rPr>
            <w:rStyle w:val="Hipervnculo"/>
            <w:rFonts w:ascii="Arial" w:hAnsi="Arial" w:cs="Arial"/>
            <w:b/>
            <w:bCs/>
            <w:noProof/>
            <w:sz w:val="24"/>
            <w:szCs w:val="24"/>
          </w:rPr>
          <w:t>e.git</w:t>
        </w:r>
      </w:hyperlink>
      <w:r>
        <w:rPr>
          <w:rFonts w:ascii="Arial" w:hAnsi="Arial" w:cs="Arial"/>
          <w:b/>
          <w:bCs/>
          <w:noProof/>
          <w:sz w:val="24"/>
          <w:szCs w:val="24"/>
        </w:rPr>
        <w:t xml:space="preserve"> (Back)</w:t>
      </w:r>
    </w:p>
    <w:p w:rsidR="00BC5DB2" w:rsidRDefault="00BC5DB2" w:rsidP="00BC5DB2">
      <w:pPr>
        <w:pStyle w:val="Prrafodelista"/>
        <w:numPr>
          <w:ilvl w:val="0"/>
          <w:numId w:val="37"/>
        </w:numPr>
        <w:spacing w:before="0" w:after="160" w:line="36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Instalar dependencias:</w:t>
      </w:r>
    </w:p>
    <w:p w:rsidR="00BC5DB2" w:rsidRDefault="00BC5DB2" w:rsidP="00BC5DB2">
      <w:pPr>
        <w:pStyle w:val="Prrafodelista"/>
        <w:numPr>
          <w:ilvl w:val="0"/>
          <w:numId w:val="40"/>
        </w:numPr>
        <w:spacing w:before="0" w:after="160" w:line="36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Front-React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dependencies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: {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"@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testing-library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/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jest-dom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"^5.17.0"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"@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testing-library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/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react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"^13.4.0"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"@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testing-library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/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user-event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"^13.5.0"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bootstrap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"^5.3.2"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"buffer"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"^6.0.3"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jsonwebtoken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"^9.0.2"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react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"^18.2.0"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react-dom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"^18.2.0"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react-router-dom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"^6.21.1"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react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-scripts"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"^5.0.1"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"web-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vitals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"^2.1.4"</w:t>
      </w:r>
    </w:p>
    <w:p w:rsidR="00BC5DB2" w:rsidRPr="00BC5DB2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},</w:t>
      </w:r>
    </w:p>
    <w:p w:rsidR="00BC5DB2" w:rsidRDefault="00BC5DB2" w:rsidP="00BC5DB2">
      <w:pPr>
        <w:pStyle w:val="Prrafodelista"/>
        <w:numPr>
          <w:ilvl w:val="0"/>
          <w:numId w:val="40"/>
        </w:numPr>
        <w:spacing w:before="0" w:after="160" w:line="36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t>Back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dependencies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: {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cors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"^2.8.5"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express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"^4.18.2"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init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"^0.1.2"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jsonwebtoken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"^9.0.2"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pg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"^8.11.3"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pg-hstore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"^2.3.4"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,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    </w:t>
      </w:r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sequelize</w:t>
      </w:r>
      <w:proofErr w:type="spellEnd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"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: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"^6.35.1"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  },</w:t>
      </w:r>
    </w:p>
    <w:p w:rsidR="00BC5DB2" w:rsidRDefault="00BC5DB2" w:rsidP="00BC5DB2">
      <w:pPr>
        <w:pStyle w:val="Prrafodelista"/>
        <w:spacing w:before="0" w:after="160" w:line="360" w:lineRule="auto"/>
        <w:ind w:left="1440"/>
        <w:rPr>
          <w:rFonts w:ascii="Arial" w:hAnsi="Arial" w:cs="Arial"/>
          <w:b/>
          <w:bCs/>
          <w:noProof/>
          <w:sz w:val="24"/>
          <w:szCs w:val="24"/>
        </w:rPr>
      </w:pPr>
    </w:p>
    <w:p w:rsidR="00BC5DB2" w:rsidRDefault="00BC5DB2" w:rsidP="00BC5DB2">
      <w:pPr>
        <w:pStyle w:val="Prrafodelista"/>
        <w:numPr>
          <w:ilvl w:val="0"/>
          <w:numId w:val="40"/>
        </w:numPr>
        <w:spacing w:before="0" w:after="160" w:line="360" w:lineRule="auto"/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t>Conexión a la base de datos: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C51F9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import</w:t>
      </w:r>
      <w:proofErr w:type="spellEnd"/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51F9C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Sequelize</w:t>
      </w:r>
      <w:proofErr w:type="spellEnd"/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51F9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from</w:t>
      </w:r>
      <w:proofErr w:type="spellEnd"/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sequelize</w:t>
      </w:r>
      <w:proofErr w:type="spellEnd"/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C51F9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const</w:t>
      </w:r>
      <w:proofErr w:type="spellEnd"/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51F9C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sequelize</w:t>
      </w:r>
      <w:proofErr w:type="spellEnd"/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51F9C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51F9C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new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51F9C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Sequelize</w:t>
      </w:r>
      <w:proofErr w:type="spellEnd"/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(</w:t>
      </w:r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'</w:t>
      </w:r>
      <w:proofErr w:type="spellStart"/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postgres</w:t>
      </w:r>
      <w:proofErr w:type="spellEnd"/>
      <w:r w:rsidRPr="00C51F9C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://postgres:12345@localhost:5432/modulo3'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>)  </w:t>
      </w: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</w:p>
    <w:p w:rsidR="00BC5DB2" w:rsidRPr="00C51F9C" w:rsidRDefault="00BC5DB2" w:rsidP="00BC5DB2">
      <w:pPr>
        <w:pStyle w:val="Prrafodelista"/>
        <w:numPr>
          <w:ilvl w:val="0"/>
          <w:numId w:val="40"/>
        </w:numPr>
        <w:shd w:val="clear" w:color="auto" w:fill="1F1F1F"/>
        <w:spacing w:before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</w:pPr>
      <w:proofErr w:type="spellStart"/>
      <w:r w:rsidRPr="00C51F9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export</w:t>
      </w:r>
      <w:proofErr w:type="spellEnd"/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r w:rsidRPr="00C51F9C">
        <w:rPr>
          <w:rFonts w:ascii="Consolas" w:eastAsia="Times New Roman" w:hAnsi="Consolas" w:cs="Times New Roman"/>
          <w:color w:val="C586C0"/>
          <w:sz w:val="21"/>
          <w:szCs w:val="21"/>
          <w:lang w:eastAsia="es-CO"/>
        </w:rPr>
        <w:t>default</w:t>
      </w:r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  <w:proofErr w:type="spellStart"/>
      <w:r w:rsidRPr="00C51F9C">
        <w:rPr>
          <w:rFonts w:ascii="Consolas" w:eastAsia="Times New Roman" w:hAnsi="Consolas" w:cs="Times New Roman"/>
          <w:color w:val="4FC1FF"/>
          <w:sz w:val="21"/>
          <w:szCs w:val="21"/>
          <w:lang w:eastAsia="es-CO"/>
        </w:rPr>
        <w:t>sequelize</w:t>
      </w:r>
      <w:proofErr w:type="spellEnd"/>
      <w:r w:rsidRPr="00C51F9C">
        <w:rPr>
          <w:rFonts w:ascii="Consolas" w:eastAsia="Times New Roman" w:hAnsi="Consolas" w:cs="Times New Roman"/>
          <w:color w:val="CCCCCC"/>
          <w:sz w:val="21"/>
          <w:szCs w:val="21"/>
          <w:lang w:eastAsia="es-CO"/>
        </w:rPr>
        <w:t xml:space="preserve"> </w:t>
      </w:r>
    </w:p>
    <w:p w:rsidR="003407A9" w:rsidRPr="00404B2E" w:rsidRDefault="003407A9" w:rsidP="00175643">
      <w:pPr>
        <w:rPr>
          <w:noProof/>
        </w:rPr>
      </w:pPr>
    </w:p>
    <w:p w:rsidR="005C6D45" w:rsidRPr="00404B2E" w:rsidRDefault="00BC5DB2" w:rsidP="000F00E7">
      <w:pPr>
        <w:pStyle w:val="Ttulo1"/>
        <w:rPr>
          <w:noProof/>
        </w:rPr>
      </w:pPr>
      <w:r>
        <w:rPr>
          <w:noProof/>
          <w:lang w:bidi="es-ES"/>
        </w:rPr>
        <w:t>Historias de usuarios</w:t>
      </w:r>
    </w:p>
    <w:p w:rsidR="005C6D45" w:rsidRPr="00404B2E" w:rsidRDefault="005C6D45" w:rsidP="00C5114E">
      <w:pPr>
        <w:rPr>
          <w:noProof/>
        </w:rPr>
      </w:pPr>
    </w:p>
    <w:p w:rsidR="00C5114E" w:rsidRPr="00C51F9C" w:rsidRDefault="00C5114E" w:rsidP="00C5114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51F9C">
        <w:rPr>
          <w:rFonts w:ascii="Arial" w:hAnsi="Arial" w:cs="Arial"/>
          <w:b/>
          <w:bCs/>
          <w:sz w:val="24"/>
          <w:szCs w:val="24"/>
        </w:rPr>
        <w:t>Historia de Usuario 1: Registro de Usuario</w:t>
      </w:r>
    </w:p>
    <w:p w:rsidR="00C5114E" w:rsidRPr="00C51F9C" w:rsidRDefault="00C5114E" w:rsidP="00C5114E">
      <w:pPr>
        <w:pStyle w:val="Prrafodelista"/>
        <w:numPr>
          <w:ilvl w:val="0"/>
          <w:numId w:val="43"/>
        </w:numPr>
        <w:spacing w:before="0" w:after="160" w:line="360" w:lineRule="auto"/>
        <w:rPr>
          <w:rFonts w:ascii="Arial" w:hAnsi="Arial" w:cs="Arial"/>
          <w:sz w:val="24"/>
          <w:szCs w:val="24"/>
        </w:rPr>
      </w:pPr>
      <w:r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>Título:</w:t>
      </w:r>
      <w:r w:rsidRPr="00C51F9C">
        <w:rPr>
          <w:rFonts w:ascii="Arial" w:hAnsi="Arial" w:cs="Arial"/>
          <w:sz w:val="24"/>
          <w:szCs w:val="24"/>
        </w:rPr>
        <w:t xml:space="preserve"> </w:t>
      </w:r>
      <w:r w:rsidRPr="00201A7D">
        <w:rPr>
          <w:rFonts w:ascii="Arial" w:hAnsi="Arial" w:cs="Arial"/>
          <w:color w:val="FF0000"/>
          <w:sz w:val="24"/>
          <w:szCs w:val="24"/>
        </w:rPr>
        <w:t>Registro de Nuevo Usuario</w:t>
      </w:r>
    </w:p>
    <w:p w:rsidR="00C5114E" w:rsidRPr="00C51F9C" w:rsidRDefault="00C5114E" w:rsidP="00C5114E">
      <w:pPr>
        <w:pStyle w:val="Prrafodelista"/>
        <w:numPr>
          <w:ilvl w:val="0"/>
          <w:numId w:val="43"/>
        </w:numPr>
        <w:spacing w:before="0" w:after="160" w:line="360" w:lineRule="auto"/>
        <w:rPr>
          <w:rFonts w:ascii="Arial" w:hAnsi="Arial" w:cs="Arial"/>
          <w:sz w:val="24"/>
          <w:szCs w:val="24"/>
        </w:rPr>
      </w:pPr>
      <w:r w:rsidRPr="00C51F9C"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>Descripción:</w:t>
      </w:r>
      <w:r w:rsidRPr="00C51F9C">
        <w:rPr>
          <w:rFonts w:ascii="Arial" w:hAnsi="Arial" w:cs="Arial"/>
          <w:sz w:val="24"/>
          <w:szCs w:val="24"/>
        </w:rPr>
        <w:t xml:space="preserve"> Como usuario nuevo, quiero poder registrarme en la plataforma proporcionando mi nombre, correo electrónico y contraseña.</w:t>
      </w:r>
    </w:p>
    <w:p w:rsidR="00C5114E" w:rsidRPr="001B63D0" w:rsidRDefault="00C5114E" w:rsidP="00C5114E">
      <w:pPr>
        <w:pStyle w:val="Prrafodelista"/>
        <w:numPr>
          <w:ilvl w:val="0"/>
          <w:numId w:val="43"/>
        </w:numPr>
        <w:spacing w:before="0" w:after="160" w:line="360" w:lineRule="auto"/>
        <w:rPr>
          <w:rFonts w:ascii="Arial" w:hAnsi="Arial" w:cs="Arial"/>
          <w:sz w:val="24"/>
          <w:szCs w:val="24"/>
        </w:rPr>
      </w:pPr>
      <w:r w:rsidRPr="001B63D0"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>Criterios de Aceptación:</w:t>
      </w:r>
      <w:r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 xml:space="preserve"> </w:t>
      </w:r>
      <w:r w:rsidRPr="001B63D0">
        <w:rPr>
          <w:rFonts w:ascii="Arial" w:hAnsi="Arial" w:cs="Arial"/>
          <w:sz w:val="24"/>
          <w:szCs w:val="24"/>
        </w:rPr>
        <w:t>Debe haber un formulario de registro visible en la página de inicio. Se deben solicitar y validar los campos de nombre, correo electrónico y contraseña.</w:t>
      </w:r>
    </w:p>
    <w:p w:rsidR="00C5114E" w:rsidRDefault="00C5114E" w:rsidP="00C5114E">
      <w:pPr>
        <w:spacing w:line="360" w:lineRule="auto"/>
        <w:rPr>
          <w:rFonts w:ascii="Arial" w:hAnsi="Arial" w:cs="Arial"/>
          <w:sz w:val="24"/>
          <w:szCs w:val="24"/>
        </w:rPr>
      </w:pPr>
      <w:r w:rsidRPr="00C51F9C">
        <w:rPr>
          <w:rFonts w:ascii="Arial" w:hAnsi="Arial" w:cs="Arial"/>
          <w:sz w:val="24"/>
          <w:szCs w:val="24"/>
        </w:rPr>
        <w:t>Después del registro, el usuario debe recibir un mensaje de confirmación</w:t>
      </w:r>
      <w:r>
        <w:rPr>
          <w:rFonts w:ascii="Arial" w:hAnsi="Arial" w:cs="Arial"/>
          <w:sz w:val="24"/>
          <w:szCs w:val="24"/>
        </w:rPr>
        <w:t>.</w:t>
      </w:r>
    </w:p>
    <w:p w:rsidR="00C5114E" w:rsidRPr="001B63D0" w:rsidRDefault="00C5114E" w:rsidP="00C5114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B63D0">
        <w:rPr>
          <w:rFonts w:ascii="Arial" w:hAnsi="Arial" w:cs="Arial"/>
          <w:b/>
          <w:bCs/>
          <w:sz w:val="24"/>
          <w:szCs w:val="24"/>
        </w:rPr>
        <w:t>Historia de Usuario 2: Inicio de Sesión</w:t>
      </w:r>
    </w:p>
    <w:p w:rsidR="00C5114E" w:rsidRPr="001B63D0" w:rsidRDefault="00C5114E" w:rsidP="00C5114E">
      <w:pPr>
        <w:pStyle w:val="Prrafodelista"/>
        <w:numPr>
          <w:ilvl w:val="0"/>
          <w:numId w:val="44"/>
        </w:numPr>
        <w:spacing w:before="0" w:after="160" w:line="360" w:lineRule="auto"/>
        <w:rPr>
          <w:rFonts w:ascii="Arial" w:hAnsi="Arial" w:cs="Arial"/>
          <w:sz w:val="24"/>
          <w:szCs w:val="24"/>
        </w:rPr>
      </w:pPr>
      <w:r w:rsidRPr="001B63D0"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>Título:</w:t>
      </w:r>
      <w:r w:rsidRPr="001B63D0">
        <w:rPr>
          <w:rFonts w:ascii="Arial" w:hAnsi="Arial" w:cs="Arial"/>
          <w:sz w:val="24"/>
          <w:szCs w:val="24"/>
        </w:rPr>
        <w:t xml:space="preserve"> </w:t>
      </w:r>
      <w:r w:rsidRPr="00201A7D">
        <w:rPr>
          <w:rFonts w:ascii="Arial" w:hAnsi="Arial" w:cs="Arial"/>
          <w:color w:val="FF0000"/>
          <w:sz w:val="24"/>
          <w:szCs w:val="24"/>
        </w:rPr>
        <w:t>Inicio de Sesión</w:t>
      </w:r>
    </w:p>
    <w:p w:rsidR="00C5114E" w:rsidRPr="001B63D0" w:rsidRDefault="00C5114E" w:rsidP="00C5114E">
      <w:pPr>
        <w:pStyle w:val="Prrafodelista"/>
        <w:numPr>
          <w:ilvl w:val="0"/>
          <w:numId w:val="44"/>
        </w:numPr>
        <w:spacing w:before="0" w:after="160" w:line="360" w:lineRule="auto"/>
        <w:rPr>
          <w:rFonts w:ascii="Arial" w:hAnsi="Arial" w:cs="Arial"/>
          <w:sz w:val="24"/>
          <w:szCs w:val="24"/>
        </w:rPr>
      </w:pPr>
      <w:r w:rsidRPr="001B63D0"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>Descripción:</w:t>
      </w:r>
      <w:r w:rsidRPr="001B63D0">
        <w:rPr>
          <w:rFonts w:ascii="Arial" w:hAnsi="Arial" w:cs="Arial"/>
          <w:sz w:val="24"/>
          <w:szCs w:val="24"/>
        </w:rPr>
        <w:t xml:space="preserve"> Como usuario registrado, quiero poder iniciar sesión en la plataforma con mi correo electrónico y contraseña.</w:t>
      </w:r>
    </w:p>
    <w:p w:rsidR="00C5114E" w:rsidRPr="001B63D0" w:rsidRDefault="00C5114E" w:rsidP="00C5114E">
      <w:pPr>
        <w:pStyle w:val="Prrafodelista"/>
        <w:numPr>
          <w:ilvl w:val="0"/>
          <w:numId w:val="44"/>
        </w:numPr>
        <w:spacing w:before="0" w:after="160" w:line="360" w:lineRule="auto"/>
        <w:rPr>
          <w:rFonts w:ascii="Arial" w:hAnsi="Arial" w:cs="Arial"/>
          <w:sz w:val="24"/>
          <w:szCs w:val="24"/>
        </w:rPr>
      </w:pPr>
      <w:r w:rsidRPr="001B63D0"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lastRenderedPageBreak/>
        <w:t xml:space="preserve">Criterios de Aceptación: </w:t>
      </w:r>
      <w:r w:rsidRPr="001B63D0">
        <w:rPr>
          <w:rFonts w:ascii="Arial" w:hAnsi="Arial" w:cs="Arial"/>
          <w:sz w:val="24"/>
          <w:szCs w:val="24"/>
        </w:rPr>
        <w:t>Debe haber un formulario de inicio de sesión visible en la página de inicio. Se deben solicitar y validar los campos de correo electrónico y contraseña.</w:t>
      </w:r>
    </w:p>
    <w:p w:rsidR="00C5114E" w:rsidRPr="001B63D0" w:rsidRDefault="00C5114E" w:rsidP="00C5114E">
      <w:pPr>
        <w:spacing w:line="360" w:lineRule="auto"/>
        <w:rPr>
          <w:rFonts w:ascii="Arial" w:hAnsi="Arial" w:cs="Arial"/>
          <w:sz w:val="24"/>
          <w:szCs w:val="24"/>
        </w:rPr>
      </w:pPr>
      <w:r w:rsidRPr="001B63D0">
        <w:rPr>
          <w:rFonts w:ascii="Arial" w:hAnsi="Arial" w:cs="Arial"/>
          <w:sz w:val="24"/>
          <w:szCs w:val="24"/>
        </w:rPr>
        <w:t>Después del inicio de sesión exitoso, el usuario debe ser redirigido a la página principal.</w:t>
      </w:r>
    </w:p>
    <w:p w:rsidR="00C5114E" w:rsidRPr="001B63D0" w:rsidRDefault="00C5114E" w:rsidP="00C5114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B63D0">
        <w:rPr>
          <w:rFonts w:ascii="Arial" w:hAnsi="Arial" w:cs="Arial"/>
          <w:b/>
          <w:bCs/>
          <w:sz w:val="24"/>
          <w:szCs w:val="24"/>
        </w:rPr>
        <w:t>Historia de Usuario 3: Creación de Producto</w:t>
      </w:r>
    </w:p>
    <w:p w:rsidR="00C5114E" w:rsidRPr="001B63D0" w:rsidRDefault="00C5114E" w:rsidP="00C5114E">
      <w:pPr>
        <w:pStyle w:val="Prrafodelista"/>
        <w:numPr>
          <w:ilvl w:val="0"/>
          <w:numId w:val="45"/>
        </w:numPr>
        <w:spacing w:before="0" w:after="160" w:line="360" w:lineRule="auto"/>
        <w:rPr>
          <w:rFonts w:ascii="Arial" w:hAnsi="Arial" w:cs="Arial"/>
          <w:sz w:val="24"/>
          <w:szCs w:val="24"/>
        </w:rPr>
      </w:pPr>
      <w:r w:rsidRPr="001B63D0"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>Título:</w:t>
      </w:r>
      <w:r w:rsidRPr="001B63D0">
        <w:rPr>
          <w:rFonts w:ascii="Arial" w:hAnsi="Arial" w:cs="Arial"/>
          <w:sz w:val="24"/>
          <w:szCs w:val="24"/>
        </w:rPr>
        <w:t xml:space="preserve"> </w:t>
      </w:r>
      <w:r w:rsidRPr="00201A7D">
        <w:rPr>
          <w:rFonts w:ascii="Arial" w:hAnsi="Arial" w:cs="Arial"/>
          <w:color w:val="FF0000"/>
          <w:sz w:val="24"/>
          <w:szCs w:val="24"/>
        </w:rPr>
        <w:t>Creación de Nuevo Producto</w:t>
      </w:r>
    </w:p>
    <w:p w:rsidR="00C5114E" w:rsidRPr="001B63D0" w:rsidRDefault="00C5114E" w:rsidP="00C5114E">
      <w:pPr>
        <w:pStyle w:val="Prrafodelista"/>
        <w:numPr>
          <w:ilvl w:val="0"/>
          <w:numId w:val="45"/>
        </w:numPr>
        <w:spacing w:before="0" w:after="160" w:line="360" w:lineRule="auto"/>
        <w:rPr>
          <w:rFonts w:ascii="Arial" w:hAnsi="Arial" w:cs="Arial"/>
          <w:sz w:val="24"/>
          <w:szCs w:val="24"/>
        </w:rPr>
      </w:pPr>
      <w:r w:rsidRPr="001B63D0"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>Descripción:</w:t>
      </w:r>
      <w:r w:rsidRPr="001B63D0">
        <w:rPr>
          <w:rFonts w:ascii="Arial" w:hAnsi="Arial" w:cs="Arial"/>
          <w:sz w:val="24"/>
          <w:szCs w:val="24"/>
        </w:rPr>
        <w:t xml:space="preserve"> Como usuario administrador, quiero poder agregar nuevos productos a la plataforma proporcionando detalles como nombre, descripción, precio y cantidad en stock.</w:t>
      </w:r>
    </w:p>
    <w:p w:rsidR="00C5114E" w:rsidRPr="001B63D0" w:rsidRDefault="00C5114E" w:rsidP="00C5114E">
      <w:pPr>
        <w:pStyle w:val="Prrafodelista"/>
        <w:numPr>
          <w:ilvl w:val="0"/>
          <w:numId w:val="45"/>
        </w:numPr>
        <w:spacing w:before="0" w:after="160" w:line="360" w:lineRule="auto"/>
        <w:rPr>
          <w:rFonts w:ascii="Arial" w:hAnsi="Arial" w:cs="Arial"/>
          <w:sz w:val="24"/>
          <w:szCs w:val="24"/>
        </w:rPr>
      </w:pPr>
      <w:r w:rsidRPr="001B63D0"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 xml:space="preserve">Criterios de Aceptación: </w:t>
      </w:r>
      <w:r w:rsidRPr="001B63D0">
        <w:rPr>
          <w:rFonts w:ascii="Arial" w:hAnsi="Arial" w:cs="Arial"/>
          <w:sz w:val="24"/>
          <w:szCs w:val="24"/>
        </w:rPr>
        <w:t>Debe haber una interfaz de administrador para agregar productos.</w:t>
      </w:r>
    </w:p>
    <w:p w:rsidR="00C5114E" w:rsidRPr="001B63D0" w:rsidRDefault="00C5114E" w:rsidP="00C5114E">
      <w:pPr>
        <w:spacing w:line="360" w:lineRule="auto"/>
        <w:rPr>
          <w:rFonts w:ascii="Arial" w:hAnsi="Arial" w:cs="Arial"/>
          <w:sz w:val="24"/>
          <w:szCs w:val="24"/>
        </w:rPr>
      </w:pPr>
      <w:r w:rsidRPr="001B63D0">
        <w:rPr>
          <w:rFonts w:ascii="Arial" w:hAnsi="Arial" w:cs="Arial"/>
          <w:sz w:val="24"/>
          <w:szCs w:val="24"/>
        </w:rPr>
        <w:t>Se deben solicitar y validar los campos de nombre, descripción, precio y cantidad.</w:t>
      </w:r>
    </w:p>
    <w:p w:rsidR="00C5114E" w:rsidRPr="001B63D0" w:rsidRDefault="00C5114E" w:rsidP="00C5114E">
      <w:pPr>
        <w:spacing w:line="360" w:lineRule="auto"/>
        <w:rPr>
          <w:rFonts w:ascii="Arial" w:hAnsi="Arial" w:cs="Arial"/>
          <w:sz w:val="24"/>
          <w:szCs w:val="24"/>
        </w:rPr>
      </w:pPr>
      <w:r w:rsidRPr="001B63D0">
        <w:rPr>
          <w:rFonts w:ascii="Arial" w:hAnsi="Arial" w:cs="Arial"/>
          <w:sz w:val="24"/>
          <w:szCs w:val="24"/>
        </w:rPr>
        <w:t>Después de agregar un producto, este debe aparecer en la lista de productos disponibles.</w:t>
      </w:r>
    </w:p>
    <w:p w:rsidR="00C5114E" w:rsidRPr="001B63D0" w:rsidRDefault="00C5114E" w:rsidP="00C5114E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1B63D0">
        <w:rPr>
          <w:rFonts w:ascii="Arial" w:hAnsi="Arial" w:cs="Arial"/>
          <w:b/>
          <w:bCs/>
          <w:sz w:val="24"/>
          <w:szCs w:val="24"/>
        </w:rPr>
        <w:t>Historia de Usuario 4: Visualización de Productos</w:t>
      </w:r>
    </w:p>
    <w:p w:rsidR="00C5114E" w:rsidRPr="001B63D0" w:rsidRDefault="00C5114E" w:rsidP="00C5114E">
      <w:pPr>
        <w:pStyle w:val="Prrafodelista"/>
        <w:numPr>
          <w:ilvl w:val="0"/>
          <w:numId w:val="46"/>
        </w:numPr>
        <w:spacing w:before="0" w:after="160" w:line="360" w:lineRule="auto"/>
        <w:rPr>
          <w:rFonts w:ascii="Arial" w:hAnsi="Arial" w:cs="Arial"/>
          <w:sz w:val="24"/>
          <w:szCs w:val="24"/>
        </w:rPr>
      </w:pPr>
      <w:r w:rsidRPr="001B63D0"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>Título:</w:t>
      </w:r>
      <w:r w:rsidRPr="001B63D0">
        <w:rPr>
          <w:rFonts w:ascii="Arial" w:hAnsi="Arial" w:cs="Arial"/>
          <w:sz w:val="24"/>
          <w:szCs w:val="24"/>
        </w:rPr>
        <w:t xml:space="preserve"> </w:t>
      </w:r>
      <w:r w:rsidRPr="00201A7D">
        <w:rPr>
          <w:rFonts w:ascii="Arial" w:hAnsi="Arial" w:cs="Arial"/>
          <w:color w:val="FF0000"/>
          <w:sz w:val="24"/>
          <w:szCs w:val="24"/>
        </w:rPr>
        <w:t>Visualización de Productos</w:t>
      </w:r>
    </w:p>
    <w:p w:rsidR="00C5114E" w:rsidRPr="001B63D0" w:rsidRDefault="00C5114E" w:rsidP="00C5114E">
      <w:pPr>
        <w:pStyle w:val="Prrafodelista"/>
        <w:numPr>
          <w:ilvl w:val="0"/>
          <w:numId w:val="46"/>
        </w:numPr>
        <w:spacing w:before="0" w:after="160" w:line="360" w:lineRule="auto"/>
        <w:rPr>
          <w:rFonts w:ascii="Arial" w:hAnsi="Arial" w:cs="Arial"/>
          <w:sz w:val="24"/>
          <w:szCs w:val="24"/>
        </w:rPr>
      </w:pPr>
      <w:r w:rsidRPr="001B63D0"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>Descripción:</w:t>
      </w:r>
      <w:r w:rsidRPr="001B63D0">
        <w:rPr>
          <w:rFonts w:ascii="Arial" w:hAnsi="Arial" w:cs="Arial"/>
          <w:sz w:val="24"/>
          <w:szCs w:val="24"/>
        </w:rPr>
        <w:t xml:space="preserve"> Como usuario, quiero poder ver la lista de productos disponibles en la plataforma.</w:t>
      </w:r>
    </w:p>
    <w:p w:rsidR="00C5114E" w:rsidRPr="001B63D0" w:rsidRDefault="00C5114E" w:rsidP="00C5114E">
      <w:pPr>
        <w:pStyle w:val="Prrafodelista"/>
        <w:numPr>
          <w:ilvl w:val="0"/>
          <w:numId w:val="46"/>
        </w:numPr>
        <w:spacing w:before="0" w:after="160" w:line="360" w:lineRule="auto"/>
        <w:jc w:val="both"/>
        <w:rPr>
          <w:rFonts w:ascii="Arial" w:hAnsi="Arial" w:cs="Arial"/>
          <w:sz w:val="24"/>
          <w:szCs w:val="24"/>
        </w:rPr>
      </w:pPr>
      <w:r w:rsidRPr="001B63D0"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>Criterios de Aceptación:</w:t>
      </w:r>
      <w:r>
        <w:rPr>
          <w:rStyle w:val="Textoennegrita"/>
          <w:rFonts w:ascii="Arial" w:hAnsi="Arial" w:cs="Arial"/>
          <w:sz w:val="24"/>
          <w:szCs w:val="24"/>
          <w:bdr w:val="single" w:sz="2" w:space="0" w:color="D9D9E3" w:frame="1"/>
        </w:rPr>
        <w:t xml:space="preserve"> </w:t>
      </w:r>
      <w:r w:rsidRPr="001B63D0">
        <w:rPr>
          <w:rFonts w:ascii="Arial" w:hAnsi="Arial" w:cs="Arial"/>
          <w:sz w:val="24"/>
          <w:szCs w:val="24"/>
        </w:rPr>
        <w:t>Debe haber una sección en la interfaz principal que muestre los productos disponibles.</w:t>
      </w:r>
      <w:r>
        <w:rPr>
          <w:rFonts w:ascii="Arial" w:hAnsi="Arial" w:cs="Arial"/>
          <w:sz w:val="24"/>
          <w:szCs w:val="24"/>
        </w:rPr>
        <w:t xml:space="preserve"> </w:t>
      </w:r>
      <w:r w:rsidRPr="001B63D0">
        <w:rPr>
          <w:rFonts w:ascii="Arial" w:hAnsi="Arial" w:cs="Arial"/>
          <w:sz w:val="24"/>
          <w:szCs w:val="24"/>
        </w:rPr>
        <w:t>Cada producto debe mostrar su nombre, precio y cantidad en stock.</w:t>
      </w:r>
    </w:p>
    <w:p w:rsidR="00C5114E" w:rsidRDefault="00C5114E" w:rsidP="00C5114E">
      <w:pPr>
        <w:spacing w:line="360" w:lineRule="auto"/>
        <w:rPr>
          <w:rFonts w:ascii="Arial" w:hAnsi="Arial" w:cs="Arial"/>
          <w:sz w:val="24"/>
          <w:szCs w:val="24"/>
        </w:rPr>
      </w:pPr>
      <w:r w:rsidRPr="001B63D0">
        <w:rPr>
          <w:rFonts w:ascii="Arial" w:hAnsi="Arial" w:cs="Arial"/>
          <w:sz w:val="24"/>
          <w:szCs w:val="24"/>
        </w:rPr>
        <w:t>Los productos deben estar ordenados de manera clara y fácil de entender.</w:t>
      </w:r>
    </w:p>
    <w:p w:rsidR="00C5114E" w:rsidRDefault="00C5114E" w:rsidP="00C5114E">
      <w:pPr>
        <w:spacing w:line="360" w:lineRule="auto"/>
        <w:rPr>
          <w:rFonts w:ascii="Arial" w:hAnsi="Arial" w:cs="Arial"/>
          <w:sz w:val="24"/>
          <w:szCs w:val="24"/>
        </w:rPr>
      </w:pPr>
    </w:p>
    <w:p w:rsidR="00C5114E" w:rsidRDefault="00C5114E" w:rsidP="00C5114E">
      <w:pPr>
        <w:spacing w:line="360" w:lineRule="auto"/>
        <w:rPr>
          <w:rFonts w:ascii="Arial" w:hAnsi="Arial" w:cs="Arial"/>
          <w:sz w:val="24"/>
          <w:szCs w:val="24"/>
        </w:rPr>
      </w:pPr>
    </w:p>
    <w:p w:rsidR="00B60222" w:rsidRPr="001B63D0" w:rsidRDefault="00B60222" w:rsidP="00C5114E">
      <w:pPr>
        <w:spacing w:line="360" w:lineRule="auto"/>
        <w:rPr>
          <w:rFonts w:ascii="Arial" w:hAnsi="Arial" w:cs="Arial"/>
          <w:sz w:val="24"/>
          <w:szCs w:val="24"/>
        </w:rPr>
      </w:pPr>
    </w:p>
    <w:p w:rsidR="005C6D45" w:rsidRPr="00404B2E" w:rsidRDefault="00C5114E">
      <w:pPr>
        <w:pStyle w:val="Ttulo1"/>
        <w:rPr>
          <w:noProof/>
        </w:rPr>
      </w:pPr>
      <w:r>
        <w:rPr>
          <w:noProof/>
          <w:lang w:bidi="es-ES"/>
        </w:rPr>
        <w:lastRenderedPageBreak/>
        <w:t>SCRIPT BD</w:t>
      </w:r>
    </w:p>
    <w:p w:rsidR="00B60222" w:rsidRDefault="00B60222">
      <w:pPr>
        <w:rPr>
          <w:noProof/>
        </w:rPr>
      </w:pPr>
      <w:r w:rsidRPr="00B60222">
        <w:rPr>
          <w:noProof/>
          <w:highlight w:val="yellow"/>
        </w:rPr>
        <w:t>USER-MODEL</w:t>
      </w:r>
    </w:p>
    <w:p w:rsidR="00B60222" w:rsidRDefault="00B60222" w:rsidP="00B60222">
      <w:pPr>
        <w:rPr>
          <w:noProof/>
          <w:lang w:bidi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C2667E" wp14:editId="62E2D60C">
                <wp:simplePos x="0" y="0"/>
                <wp:positionH relativeFrom="margin">
                  <wp:posOffset>3027872</wp:posOffset>
                </wp:positionH>
                <wp:positionV relativeFrom="paragraph">
                  <wp:posOffset>1219966</wp:posOffset>
                </wp:positionV>
                <wp:extent cx="86264" cy="588549"/>
                <wp:effectExtent l="76200" t="38100" r="28575" b="21590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264" cy="58854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828E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238.4pt;margin-top:96.05pt;width:6.8pt;height:46.3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389DDF" wp14:editId="030D5E0A">
                <wp:simplePos x="0" y="0"/>
                <wp:positionH relativeFrom="leftMargin">
                  <wp:posOffset>3061767</wp:posOffset>
                </wp:positionH>
                <wp:positionV relativeFrom="paragraph">
                  <wp:posOffset>1849252</wp:posOffset>
                </wp:positionV>
                <wp:extent cx="2251494" cy="422694"/>
                <wp:effectExtent l="19050" t="19050" r="15875" b="1587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4" cy="42269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B60222" w:rsidRPr="00B60222" w:rsidRDefault="00B60222" w:rsidP="00B6022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INFORMACIÓN DE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389DDF" id="Rectángulo: esquinas redondeadas 4" o:spid="_x0000_s1026" style="position:absolute;margin-left:241.1pt;margin-top:145.6pt;width:177.3pt;height:33.3pt;z-index:2516623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" filled="f" strokecolor="red [3205]" strokeweight="2.25pt">
                <v:textbox>
                  <w:txbxContent>
                    <w:p w:rsidR="00B60222" w:rsidRPr="00B60222" w:rsidRDefault="00B60222" w:rsidP="00B6022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INFORMACIÓN DE USER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1375241</wp:posOffset>
                </wp:positionV>
                <wp:extent cx="430853" cy="45719"/>
                <wp:effectExtent l="19050" t="95250" r="0" b="69215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0853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B6029" id="Conector recto de flecha 3" o:spid="_x0000_s1026" type="#_x0000_t32" style="position:absolute;margin-left:0;margin-top:108.3pt;width:33.95pt;height:3.6pt;flip:y;z-index:2516602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leftMargin">
                  <wp:align>right</wp:align>
                </wp:positionH>
                <wp:positionV relativeFrom="paragraph">
                  <wp:posOffset>1185390</wp:posOffset>
                </wp:positionV>
                <wp:extent cx="776377" cy="422694"/>
                <wp:effectExtent l="19050" t="19050" r="24130" b="15875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377" cy="42269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B60222" w:rsidRPr="00B60222" w:rsidRDefault="00B60222" w:rsidP="00B60222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B60222">
                              <w:rPr>
                                <w:b/>
                              </w:rPr>
                              <w:t>TABLAS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ángulo: esquinas redondeadas 2" o:spid="_x0000_s1027" style="position:absolute;margin-left:9.95pt;margin-top:93.35pt;width:61.15pt;height:33.3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" filled="f" strokecolor="red [3205]" strokeweight="2.25pt">
                <v:textbox>
                  <w:txbxContent>
                    <w:p w:rsidR="00B60222" w:rsidRPr="00B60222" w:rsidRDefault="00B60222" w:rsidP="00B60222">
                      <w:pPr>
                        <w:jc w:val="center"/>
                        <w:rPr>
                          <w:b/>
                        </w:rPr>
                      </w:pPr>
                      <w:r w:rsidRPr="00B60222">
                        <w:rPr>
                          <w:b/>
                        </w:rPr>
                        <w:t>TABLAS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5114E">
        <w:rPr>
          <w:noProof/>
        </w:rPr>
        <w:drawing>
          <wp:inline distT="0" distB="0" distL="0" distR="0" wp14:anchorId="5EE3D825" wp14:editId="3011342A">
            <wp:extent cx="5731510" cy="3062378"/>
            <wp:effectExtent l="0" t="0" r="254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82"/>
                    <a:stretch/>
                  </pic:blipFill>
                  <pic:spPr bwMode="auto">
                    <a:xfrm>
                      <a:off x="0" y="0"/>
                      <a:ext cx="5731510" cy="306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222" w:rsidRDefault="00B60222" w:rsidP="00B60222">
      <w:pPr>
        <w:rPr>
          <w:noProof/>
          <w:lang w:bidi="es-ES"/>
        </w:rPr>
      </w:pPr>
    </w:p>
    <w:p w:rsidR="00B60222" w:rsidRDefault="00B60222" w:rsidP="00B60222">
      <w:pPr>
        <w:rPr>
          <w:noProof/>
          <w:lang w:bidi="es-ES"/>
        </w:rPr>
      </w:pPr>
      <w:r w:rsidRPr="00B60222">
        <w:rPr>
          <w:noProof/>
          <w:highlight w:val="yellow"/>
          <w:lang w:bidi="es-ES"/>
        </w:rPr>
        <w:t>PRODUCT-MODEL</w:t>
      </w:r>
      <w:r w:rsidR="002F25A8" w:rsidRPr="00404B2E">
        <w:rPr>
          <w:noProof/>
          <w:lang w:bidi="es-ES"/>
        </w:rPr>
        <w:t xml:space="preserve"> </w:t>
      </w:r>
    </w:p>
    <w:p w:rsidR="00B60222" w:rsidRDefault="00B60222" w:rsidP="00B6022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3AFE93" wp14:editId="3F452837">
                <wp:simplePos x="0" y="0"/>
                <wp:positionH relativeFrom="margin">
                  <wp:posOffset>3183146</wp:posOffset>
                </wp:positionH>
                <wp:positionV relativeFrom="paragraph">
                  <wp:posOffset>1348584</wp:posOffset>
                </wp:positionV>
                <wp:extent cx="103517" cy="698740"/>
                <wp:effectExtent l="57150" t="38100" r="29845" b="63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517" cy="6987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88F78" id="Conector recto de flecha 8" o:spid="_x0000_s1026" type="#_x0000_t32" style="position:absolute;margin-left:250.65pt;margin-top:106.2pt;width:8.15pt;height:5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ABA7D5" wp14:editId="05528354">
                <wp:simplePos x="0" y="0"/>
                <wp:positionH relativeFrom="leftMargin">
                  <wp:posOffset>3001993</wp:posOffset>
                </wp:positionH>
                <wp:positionV relativeFrom="paragraph">
                  <wp:posOffset>2038099</wp:posOffset>
                </wp:positionV>
                <wp:extent cx="2251494" cy="422694"/>
                <wp:effectExtent l="19050" t="19050" r="15875" b="15875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4" cy="42269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B60222" w:rsidRDefault="00B60222" w:rsidP="00B6022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INFORMACIÓN DE </w:t>
                            </w:r>
                            <w:r>
                              <w:rPr>
                                <w:b/>
                              </w:rPr>
                              <w:t>PRODUCT</w:t>
                            </w:r>
                          </w:p>
                          <w:p w:rsidR="00B60222" w:rsidRPr="00B60222" w:rsidRDefault="00B60222" w:rsidP="00B60222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ABA7D5" id="Rectángulo: esquinas redondeadas 7" o:spid="_x0000_s1028" style="position:absolute;margin-left:236.4pt;margin-top:160.5pt;width:177.3pt;height:33.3pt;z-index:2516664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" filled="f" strokecolor="red [3205]" strokeweight="2.25pt">
                <v:textbox>
                  <w:txbxContent>
                    <w:p w:rsidR="00B60222" w:rsidRDefault="00B60222" w:rsidP="00B6022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INFORMACIÓN DE </w:t>
                      </w:r>
                      <w:r>
                        <w:rPr>
                          <w:b/>
                        </w:rPr>
                        <w:t>PRODUCT</w:t>
                      </w:r>
                    </w:p>
                    <w:p w:rsidR="00B60222" w:rsidRPr="00B60222" w:rsidRDefault="00B60222" w:rsidP="00B60222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04BA21" wp14:editId="5F9A0A9A">
            <wp:extent cx="5731510" cy="3053751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650"/>
                    <a:stretch/>
                  </pic:blipFill>
                  <pic:spPr bwMode="auto">
                    <a:xfrm>
                      <a:off x="0" y="0"/>
                      <a:ext cx="5731510" cy="305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222" w:rsidRDefault="00B60222" w:rsidP="00B60222">
      <w:pPr>
        <w:rPr>
          <w:noProof/>
        </w:rPr>
      </w:pPr>
    </w:p>
    <w:p w:rsidR="00B60222" w:rsidRDefault="00B60222" w:rsidP="00B60222">
      <w:pPr>
        <w:rPr>
          <w:noProof/>
        </w:rPr>
      </w:pPr>
    </w:p>
    <w:p w:rsidR="00B60222" w:rsidRDefault="00B60222" w:rsidP="00B60222">
      <w:pPr>
        <w:rPr>
          <w:noProof/>
        </w:rPr>
      </w:pPr>
    </w:p>
    <w:p w:rsidR="00B60222" w:rsidRPr="00B60222" w:rsidRDefault="00B60222" w:rsidP="00B60222">
      <w:pPr>
        <w:rPr>
          <w:noProof/>
          <w:highlight w:val="yellow"/>
        </w:rPr>
      </w:pPr>
      <w:r w:rsidRPr="00B60222">
        <w:rPr>
          <w:noProof/>
          <w:highlight w:val="yellow"/>
        </w:rPr>
        <w:lastRenderedPageBreak/>
        <w:t>CLIENT-MODEL</w:t>
      </w:r>
    </w:p>
    <w:p w:rsidR="00B60222" w:rsidRDefault="00B60222" w:rsidP="00B6022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111E7E" wp14:editId="1BCB822F">
                <wp:simplePos x="0" y="0"/>
                <wp:positionH relativeFrom="margin">
                  <wp:posOffset>3191773</wp:posOffset>
                </wp:positionH>
                <wp:positionV relativeFrom="paragraph">
                  <wp:posOffset>1162313</wp:posOffset>
                </wp:positionV>
                <wp:extent cx="189781" cy="1035169"/>
                <wp:effectExtent l="76200" t="38100" r="20320" b="1270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781" cy="103516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A307E" id="Conector recto de flecha 13" o:spid="_x0000_s1026" type="#_x0000_t32" style="position:absolute;margin-left:251.3pt;margin-top:91.5pt;width:14.95pt;height:81.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57A95B" wp14:editId="1508E6EC">
                <wp:simplePos x="0" y="0"/>
                <wp:positionH relativeFrom="margin">
                  <wp:posOffset>2180854</wp:posOffset>
                </wp:positionH>
                <wp:positionV relativeFrom="paragraph">
                  <wp:posOffset>2205343</wp:posOffset>
                </wp:positionV>
                <wp:extent cx="2251494" cy="422694"/>
                <wp:effectExtent l="19050" t="19050" r="15875" b="15875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4" cy="42269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B60222" w:rsidRDefault="00B60222" w:rsidP="00B60222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INFORMACIÓN DE </w:t>
                            </w:r>
                            <w:r>
                              <w:rPr>
                                <w:b/>
                              </w:rPr>
                              <w:t>CLIENT</w:t>
                            </w:r>
                          </w:p>
                          <w:p w:rsidR="00B60222" w:rsidRPr="00B60222" w:rsidRDefault="00B60222" w:rsidP="00B60222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57A95B" id="Rectángulo: esquinas redondeadas 11" o:spid="_x0000_s1029" style="position:absolute;margin-left:171.7pt;margin-top:173.65pt;width:177.3pt;height:33.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" filled="f" strokecolor="red [3205]" strokeweight="2.25pt">
                <v:textbox>
                  <w:txbxContent>
                    <w:p w:rsidR="00B60222" w:rsidRDefault="00B60222" w:rsidP="00B60222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INFORMACIÓN DE </w:t>
                      </w:r>
                      <w:r>
                        <w:rPr>
                          <w:b/>
                        </w:rPr>
                        <w:t>CLIENT</w:t>
                      </w:r>
                    </w:p>
                    <w:p w:rsidR="00B60222" w:rsidRPr="00B60222" w:rsidRDefault="00B60222" w:rsidP="00B60222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082B021" wp14:editId="363D1896">
            <wp:extent cx="5731510" cy="305375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650"/>
                    <a:stretch/>
                  </pic:blipFill>
                  <pic:spPr bwMode="auto">
                    <a:xfrm>
                      <a:off x="0" y="0"/>
                      <a:ext cx="5731510" cy="305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222" w:rsidRDefault="00B60222" w:rsidP="00B60222">
      <w:pPr>
        <w:rPr>
          <w:noProof/>
        </w:rPr>
      </w:pPr>
    </w:p>
    <w:p w:rsidR="00B60222" w:rsidRDefault="00500E9D" w:rsidP="00B60222">
      <w:pPr>
        <w:rPr>
          <w:noProof/>
        </w:rPr>
      </w:pPr>
      <w:r w:rsidRPr="00500E9D">
        <w:rPr>
          <w:noProof/>
          <w:highlight w:val="yellow"/>
        </w:rPr>
        <w:t>QUOTE-MODEL</w:t>
      </w:r>
    </w:p>
    <w:p w:rsidR="00B60222" w:rsidRDefault="00500E9D" w:rsidP="00B6022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BD88480" wp14:editId="1C5FFE37">
                <wp:simplePos x="0" y="0"/>
                <wp:positionH relativeFrom="margin">
                  <wp:posOffset>4830792</wp:posOffset>
                </wp:positionH>
                <wp:positionV relativeFrom="paragraph">
                  <wp:posOffset>1010968</wp:posOffset>
                </wp:positionV>
                <wp:extent cx="94891" cy="353683"/>
                <wp:effectExtent l="38100" t="38100" r="57785" b="889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891" cy="35368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2696D" id="Conector recto de flecha 22" o:spid="_x0000_s1026" type="#_x0000_t32" style="position:absolute;margin-left:380.4pt;margin-top:79.6pt;width:7.45pt;height:27.8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399B1F" wp14:editId="3D00A4BE">
                <wp:simplePos x="0" y="0"/>
                <wp:positionH relativeFrom="margin">
                  <wp:posOffset>4218317</wp:posOffset>
                </wp:positionH>
                <wp:positionV relativeFrom="paragraph">
                  <wp:posOffset>1373277</wp:posOffset>
                </wp:positionV>
                <wp:extent cx="957113" cy="405023"/>
                <wp:effectExtent l="19050" t="19050" r="14605" b="14605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113" cy="405023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500E9D" w:rsidRDefault="00500E9D" w:rsidP="00500E9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RELACIÓN</w:t>
                            </w:r>
                          </w:p>
                          <w:p w:rsidR="00500E9D" w:rsidRPr="00B60222" w:rsidRDefault="00500E9D" w:rsidP="00500E9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399B1F" id="Rectángulo: esquinas redondeadas 21" o:spid="_x0000_s1030" style="position:absolute;margin-left:332.15pt;margin-top:108.15pt;width:75.35pt;height:31.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" filled="f" strokecolor="red [3205]" strokeweight="2.25pt">
                <v:textbox>
                  <w:txbxContent>
                    <w:p w:rsidR="00500E9D" w:rsidRDefault="00500E9D" w:rsidP="00500E9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RELACIÓN</w:t>
                      </w:r>
                    </w:p>
                    <w:p w:rsidR="00500E9D" w:rsidRPr="00B60222" w:rsidRDefault="00500E9D" w:rsidP="00500E9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42457A" wp14:editId="1F701A96">
                <wp:simplePos x="0" y="0"/>
                <wp:positionH relativeFrom="margin">
                  <wp:posOffset>2441275</wp:posOffset>
                </wp:positionH>
                <wp:positionV relativeFrom="paragraph">
                  <wp:posOffset>1183077</wp:posOffset>
                </wp:positionV>
                <wp:extent cx="189781" cy="1035169"/>
                <wp:effectExtent l="76200" t="38100" r="20320" b="1270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781" cy="103516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2F970" id="Conector recto de flecha 20" o:spid="_x0000_s1026" type="#_x0000_t32" style="position:absolute;margin-left:192.25pt;margin-top:93.15pt;width:14.95pt;height:81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C44D2D" wp14:editId="08D1917D">
                <wp:simplePos x="0" y="0"/>
                <wp:positionH relativeFrom="margin">
                  <wp:posOffset>1586230</wp:posOffset>
                </wp:positionH>
                <wp:positionV relativeFrom="paragraph">
                  <wp:posOffset>2243767</wp:posOffset>
                </wp:positionV>
                <wp:extent cx="2251494" cy="422694"/>
                <wp:effectExtent l="19050" t="19050" r="15875" b="15875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4" cy="42269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500E9D" w:rsidRDefault="00500E9D" w:rsidP="00500E9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INFORMACIÓN DE</w:t>
                            </w:r>
                            <w:r>
                              <w:rPr>
                                <w:b/>
                              </w:rPr>
                              <w:t xml:space="preserve"> QUOTE</w:t>
                            </w:r>
                          </w:p>
                          <w:p w:rsidR="00500E9D" w:rsidRPr="00B60222" w:rsidRDefault="00500E9D" w:rsidP="00500E9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C44D2D" id="Rectángulo: esquinas redondeadas 19" o:spid="_x0000_s1031" style="position:absolute;margin-left:124.9pt;margin-top:176.65pt;width:177.3pt;height:33.3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" filled="f" strokecolor="red [3205]" strokeweight="2.25pt">
                <v:textbox>
                  <w:txbxContent>
                    <w:p w:rsidR="00500E9D" w:rsidRDefault="00500E9D" w:rsidP="00500E9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INFORMACIÓN DE</w:t>
                      </w:r>
                      <w:r>
                        <w:rPr>
                          <w:b/>
                        </w:rPr>
                        <w:t xml:space="preserve"> QUOTE</w:t>
                      </w:r>
                    </w:p>
                    <w:p w:rsidR="00500E9D" w:rsidRPr="00B60222" w:rsidRDefault="00500E9D" w:rsidP="00500E9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B60222">
        <w:rPr>
          <w:noProof/>
        </w:rPr>
        <w:drawing>
          <wp:inline distT="0" distB="0" distL="0" distR="0" wp14:anchorId="15123B35" wp14:editId="33D1C1A5">
            <wp:extent cx="5731510" cy="3236595"/>
            <wp:effectExtent l="0" t="0" r="254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E9D" w:rsidRDefault="00500E9D" w:rsidP="00500E9D">
      <w:pPr>
        <w:pStyle w:val="Ttulo1"/>
        <w:rPr>
          <w:noProof/>
        </w:rPr>
      </w:pPr>
      <w:r>
        <w:rPr>
          <w:noProof/>
          <w:lang w:bidi="es-ES"/>
        </w:rPr>
        <w:lastRenderedPageBreak/>
        <w:t xml:space="preserve">SCRIPT </w:t>
      </w:r>
      <w:r>
        <w:rPr>
          <w:noProof/>
          <w:lang w:bidi="es-ES"/>
        </w:rPr>
        <w:t>APLICACIÓN</w:t>
      </w:r>
    </w:p>
    <w:p w:rsidR="00E8565E" w:rsidRDefault="00500E9D" w:rsidP="00E8565E">
      <w:pPr>
        <w:pStyle w:val="Ttulo2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553DF1" wp14:editId="533614ED">
                <wp:simplePos x="0" y="0"/>
                <wp:positionH relativeFrom="margin">
                  <wp:posOffset>3295291</wp:posOffset>
                </wp:positionH>
                <wp:positionV relativeFrom="paragraph">
                  <wp:posOffset>1359607</wp:posOffset>
                </wp:positionV>
                <wp:extent cx="2251075" cy="621102"/>
                <wp:effectExtent l="19050" t="19050" r="15875" b="26670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075" cy="621102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500E9D" w:rsidRDefault="00500E9D" w:rsidP="00500E9D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FORMULARIO DE </w:t>
                            </w:r>
                            <w:r>
                              <w:rPr>
                                <w:b/>
                              </w:rPr>
                              <w:t>REGISTRO</w:t>
                            </w:r>
                          </w:p>
                          <w:p w:rsidR="00500E9D" w:rsidRDefault="00500E9D" w:rsidP="00500E9D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(Para iniciar como Admin)</w:t>
                            </w:r>
                          </w:p>
                          <w:p w:rsidR="00500E9D" w:rsidRPr="00B60222" w:rsidRDefault="00500E9D" w:rsidP="00500E9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553DF1" id="Rectángulo: esquinas redondeadas 26" o:spid="_x0000_s1032" style="position:absolute;margin-left:259.45pt;margin-top:107.05pt;width:177.25pt;height:48.9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" filled="f" strokecolor="red [3205]" strokeweight="2.25pt">
                <v:textbox>
                  <w:txbxContent>
                    <w:p w:rsidR="00500E9D" w:rsidRDefault="00500E9D" w:rsidP="00500E9D">
                      <w:pPr>
                        <w:spacing w:before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FORMULARIO DE </w:t>
                      </w:r>
                      <w:r>
                        <w:rPr>
                          <w:b/>
                        </w:rPr>
                        <w:t>REGISTRO</w:t>
                      </w:r>
                    </w:p>
                    <w:p w:rsidR="00500E9D" w:rsidRDefault="00500E9D" w:rsidP="00500E9D">
                      <w:pPr>
                        <w:spacing w:before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(Para iniciar como Admin)</w:t>
                      </w:r>
                    </w:p>
                    <w:p w:rsidR="00500E9D" w:rsidRPr="00B60222" w:rsidRDefault="00500E9D" w:rsidP="00500E9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34DBC6" wp14:editId="22E01106">
                <wp:simplePos x="0" y="0"/>
                <wp:positionH relativeFrom="margin">
                  <wp:posOffset>1940942</wp:posOffset>
                </wp:positionH>
                <wp:positionV relativeFrom="paragraph">
                  <wp:posOffset>1770860</wp:posOffset>
                </wp:positionV>
                <wp:extent cx="1380227" cy="45719"/>
                <wp:effectExtent l="38100" t="57150" r="10795" b="10731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0227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D3BF0" id="Conector recto de flecha 27" o:spid="_x0000_s1026" type="#_x0000_t32" style="position:absolute;margin-left:152.85pt;margin-top:139.45pt;width:108.7pt;height:3.6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3E7087E" wp14:editId="213D98AD">
                <wp:simplePos x="0" y="0"/>
                <wp:positionH relativeFrom="margin">
                  <wp:posOffset>1682151</wp:posOffset>
                </wp:positionH>
                <wp:positionV relativeFrom="paragraph">
                  <wp:posOffset>539978</wp:posOffset>
                </wp:positionV>
                <wp:extent cx="1103630" cy="138142"/>
                <wp:effectExtent l="38100" t="19050" r="20320" b="9080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3630" cy="13814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AFB9E" id="Conector recto de flecha 25" o:spid="_x0000_s1026" type="#_x0000_t32" style="position:absolute;margin-left:132.45pt;margin-top:42.5pt;width:86.9pt;height:10.9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BFD194" wp14:editId="47D801B8">
                <wp:simplePos x="0" y="0"/>
                <wp:positionH relativeFrom="margin">
                  <wp:posOffset>2786332</wp:posOffset>
                </wp:positionH>
                <wp:positionV relativeFrom="paragraph">
                  <wp:posOffset>117403</wp:posOffset>
                </wp:positionV>
                <wp:extent cx="2251494" cy="785004"/>
                <wp:effectExtent l="19050" t="19050" r="15875" b="15240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494" cy="78500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500E9D" w:rsidRDefault="00500E9D" w:rsidP="00500E9D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FORMULARIO DE INICIO DE SESIÓN</w:t>
                            </w:r>
                          </w:p>
                          <w:p w:rsidR="00500E9D" w:rsidRPr="00B60222" w:rsidRDefault="00500E9D" w:rsidP="00500E9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BFD194" id="Rectángulo: esquinas redondeadas 24" o:spid="_x0000_s1033" style="position:absolute;margin-left:219.4pt;margin-top:9.25pt;width:177.3pt;height:61.8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" filled="f" strokecolor="red [3205]" strokeweight="2.25pt">
                <v:textbox>
                  <w:txbxContent>
                    <w:p w:rsidR="00500E9D" w:rsidRDefault="00500E9D" w:rsidP="00500E9D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FORMULARIO DE INICIO DE SESIÓN</w:t>
                      </w:r>
                    </w:p>
                    <w:p w:rsidR="00500E9D" w:rsidRPr="00B60222" w:rsidRDefault="00500E9D" w:rsidP="00500E9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BA6FE35" wp14:editId="02907B40">
            <wp:extent cx="2631057" cy="232830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308" t="23725" r="30916" b="17078"/>
                    <a:stretch/>
                  </pic:blipFill>
                  <pic:spPr bwMode="auto">
                    <a:xfrm>
                      <a:off x="0" y="0"/>
                      <a:ext cx="2641331" cy="233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6D45" w:rsidRDefault="009256E0" w:rsidP="00E8565E">
      <w:pPr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C2A1734" wp14:editId="75C918C1">
                <wp:simplePos x="0" y="0"/>
                <wp:positionH relativeFrom="margin">
                  <wp:posOffset>-664522</wp:posOffset>
                </wp:positionH>
                <wp:positionV relativeFrom="paragraph">
                  <wp:posOffset>2203115</wp:posOffset>
                </wp:positionV>
                <wp:extent cx="2251075" cy="577970"/>
                <wp:effectExtent l="19050" t="19050" r="15875" b="1270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075" cy="57797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E8565E" w:rsidRDefault="00E8565E" w:rsidP="00E8565E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NAVBAR</w:t>
                            </w:r>
                          </w:p>
                          <w:p w:rsidR="00E8565E" w:rsidRDefault="00E8565E" w:rsidP="00E8565E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(Barra de Navegación)</w:t>
                            </w:r>
                          </w:p>
                          <w:p w:rsidR="00E8565E" w:rsidRDefault="00E8565E" w:rsidP="00E8565E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E8565E" w:rsidRPr="00B60222" w:rsidRDefault="00E8565E" w:rsidP="00E8565E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A1734" id="Rectángulo: esquinas redondeadas 34" o:spid="_x0000_s1034" style="position:absolute;left:0;text-align:left;margin-left:-52.3pt;margin-top:173.45pt;width:177.25pt;height:4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" filled="f" strokecolor="red [3205]" strokeweight="2.25pt">
                <v:textbox>
                  <w:txbxContent>
                    <w:p w:rsidR="00E8565E" w:rsidRDefault="00E8565E" w:rsidP="00E8565E">
                      <w:pPr>
                        <w:spacing w:before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NAVBAR</w:t>
                      </w:r>
                    </w:p>
                    <w:p w:rsidR="00E8565E" w:rsidRDefault="00E8565E" w:rsidP="00E8565E">
                      <w:pPr>
                        <w:spacing w:before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(Barra de Navegación)</w:t>
                      </w:r>
                    </w:p>
                    <w:p w:rsidR="00E8565E" w:rsidRDefault="00E8565E" w:rsidP="00E8565E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E8565E" w:rsidRPr="00B60222" w:rsidRDefault="00E8565E" w:rsidP="00E8565E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8565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0955171" wp14:editId="2B6247E0">
                <wp:simplePos x="0" y="0"/>
                <wp:positionH relativeFrom="margin">
                  <wp:posOffset>1845993</wp:posOffset>
                </wp:positionH>
                <wp:positionV relativeFrom="paragraph">
                  <wp:posOffset>2246630</wp:posOffset>
                </wp:positionV>
                <wp:extent cx="1846053" cy="508959"/>
                <wp:effectExtent l="19050" t="19050" r="20955" b="24765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053" cy="5089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E8565E" w:rsidRPr="00E8565E" w:rsidRDefault="00E8565E" w:rsidP="00E8565E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E8565E">
                              <w:rPr>
                                <w:b/>
                                <w:sz w:val="20"/>
                                <w:szCs w:val="20"/>
                              </w:rPr>
                              <w:t>CAMBIAR CONTRASEÑA</w:t>
                            </w:r>
                          </w:p>
                          <w:p w:rsidR="00E8565E" w:rsidRPr="00E8565E" w:rsidRDefault="00E8565E" w:rsidP="00E8565E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E8565E">
                              <w:rPr>
                                <w:b/>
                                <w:sz w:val="20"/>
                                <w:szCs w:val="20"/>
                              </w:rPr>
                              <w:t>CERRAR SESIÓN</w:t>
                            </w:r>
                          </w:p>
                          <w:p w:rsidR="00E8565E" w:rsidRDefault="00E8565E" w:rsidP="00E8565E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E8565E" w:rsidRPr="00B60222" w:rsidRDefault="00E8565E" w:rsidP="00E8565E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955171" id="Rectángulo: esquinas redondeadas 36" o:spid="_x0000_s1035" style="position:absolute;left:0;text-align:left;margin-left:145.35pt;margin-top:176.9pt;width:145.35pt;height:40.1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" filled="f" strokecolor="red [3205]" strokeweight="2.25pt">
                <v:textbox>
                  <w:txbxContent>
                    <w:p w:rsidR="00E8565E" w:rsidRPr="00E8565E" w:rsidRDefault="00E8565E" w:rsidP="00E8565E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E8565E">
                        <w:rPr>
                          <w:b/>
                          <w:sz w:val="20"/>
                          <w:szCs w:val="20"/>
                        </w:rPr>
                        <w:t>CAMBIAR CONTRASEÑA</w:t>
                      </w:r>
                    </w:p>
                    <w:p w:rsidR="00E8565E" w:rsidRPr="00E8565E" w:rsidRDefault="00E8565E" w:rsidP="00E8565E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E8565E">
                        <w:rPr>
                          <w:b/>
                          <w:sz w:val="20"/>
                          <w:szCs w:val="20"/>
                        </w:rPr>
                        <w:t>CERRAR SESIÓN</w:t>
                      </w:r>
                    </w:p>
                    <w:p w:rsidR="00E8565E" w:rsidRDefault="00E8565E" w:rsidP="00E8565E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E8565E" w:rsidRPr="00B60222" w:rsidRDefault="00E8565E" w:rsidP="00E8565E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8565E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4C92C29" wp14:editId="74B009A4">
                <wp:simplePos x="0" y="0"/>
                <wp:positionH relativeFrom="margin">
                  <wp:posOffset>474453</wp:posOffset>
                </wp:positionH>
                <wp:positionV relativeFrom="paragraph">
                  <wp:posOffset>392825</wp:posOffset>
                </wp:positionV>
                <wp:extent cx="2251075" cy="810883"/>
                <wp:effectExtent l="19050" t="19050" r="15875" b="2794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1075" cy="810883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E8565E" w:rsidRDefault="00E8565E" w:rsidP="00E8565E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FORMULARIO DE REGISTRO</w:t>
                            </w:r>
                          </w:p>
                          <w:p w:rsidR="00E8565E" w:rsidRDefault="00E8565E" w:rsidP="00E8565E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(Campos correspondientes para información básica)</w:t>
                            </w:r>
                          </w:p>
                          <w:p w:rsidR="00E8565E" w:rsidRDefault="00E8565E" w:rsidP="00E8565E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E8565E" w:rsidRPr="00B60222" w:rsidRDefault="00E8565E" w:rsidP="00E8565E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C92C29" id="Rectángulo: esquinas redondeadas 29" o:spid="_x0000_s1036" style="position:absolute;left:0;text-align:left;margin-left:37.35pt;margin-top:30.95pt;width:177.25pt;height:63.8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" filled="f" strokecolor="red [3205]" strokeweight="2.25pt">
                <v:textbox>
                  <w:txbxContent>
                    <w:p w:rsidR="00E8565E" w:rsidRDefault="00E8565E" w:rsidP="00E8565E">
                      <w:pPr>
                        <w:spacing w:before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FORMULARIO DE REGISTRO</w:t>
                      </w:r>
                    </w:p>
                    <w:p w:rsidR="00E8565E" w:rsidRDefault="00E8565E" w:rsidP="00E8565E">
                      <w:pPr>
                        <w:spacing w:before="0"/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(Campos correspondientes para información básica)</w:t>
                      </w:r>
                    </w:p>
                    <w:p w:rsidR="00E8565E" w:rsidRDefault="00E8565E" w:rsidP="00E8565E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E8565E" w:rsidRPr="00B60222" w:rsidRDefault="00E8565E" w:rsidP="00E8565E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8565E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B31F26" wp14:editId="54BEDFF4">
                <wp:simplePos x="0" y="0"/>
                <wp:positionH relativeFrom="margin">
                  <wp:posOffset>2725359</wp:posOffset>
                </wp:positionH>
                <wp:positionV relativeFrom="paragraph">
                  <wp:posOffset>519635</wp:posOffset>
                </wp:positionV>
                <wp:extent cx="1406693" cy="45719"/>
                <wp:effectExtent l="19050" t="95250" r="0" b="6921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6693" cy="4571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3DD0" id="Conector recto de flecha 30" o:spid="_x0000_s1026" type="#_x0000_t32" style="position:absolute;margin-left:214.6pt;margin-top:40.9pt;width:110.75pt;height:3.6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 w:rsidR="00E8565E">
        <w:rPr>
          <w:noProof/>
        </w:rPr>
        <w:drawing>
          <wp:inline distT="0" distB="0" distL="0" distR="0" wp14:anchorId="42C2161B" wp14:editId="66222459">
            <wp:extent cx="1969460" cy="2513174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158" t="10665" r="31669" b="5334"/>
                    <a:stretch/>
                  </pic:blipFill>
                  <pic:spPr bwMode="auto">
                    <a:xfrm>
                      <a:off x="0" y="0"/>
                      <a:ext cx="1970228" cy="2514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E0" w:rsidRPr="00404B2E" w:rsidRDefault="009256E0" w:rsidP="00E8565E">
      <w:pPr>
        <w:jc w:val="righ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1B15631" wp14:editId="2B445EC8">
                <wp:simplePos x="0" y="0"/>
                <wp:positionH relativeFrom="margin">
                  <wp:posOffset>3640346</wp:posOffset>
                </wp:positionH>
                <wp:positionV relativeFrom="paragraph">
                  <wp:posOffset>103373</wp:posOffset>
                </wp:positionV>
                <wp:extent cx="1431913" cy="282144"/>
                <wp:effectExtent l="19050" t="19050" r="54610" b="8001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913" cy="28214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636D6" id="Conector recto de flecha 37" o:spid="_x0000_s1026" type="#_x0000_t32" style="position:absolute;margin-left:286.65pt;margin-top:8.15pt;width:112.75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CBF24BB" wp14:editId="7BF11B55">
                <wp:simplePos x="0" y="0"/>
                <wp:positionH relativeFrom="margin">
                  <wp:posOffset>767499</wp:posOffset>
                </wp:positionH>
                <wp:positionV relativeFrom="paragraph">
                  <wp:posOffset>127276</wp:posOffset>
                </wp:positionV>
                <wp:extent cx="207034" cy="256840"/>
                <wp:effectExtent l="19050" t="19050" r="59690" b="4826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2568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47DF1" id="Conector recto de flecha 35" o:spid="_x0000_s1026" type="#_x0000_t32" style="position:absolute;margin-left:60.45pt;margin-top:10pt;width:16.3pt;height:20.2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</w:p>
    <w:p w:rsidR="00E8565E" w:rsidRDefault="008C103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1993F36" wp14:editId="5F1AB788">
                <wp:simplePos x="0" y="0"/>
                <wp:positionH relativeFrom="margin">
                  <wp:posOffset>1190445</wp:posOffset>
                </wp:positionH>
                <wp:positionV relativeFrom="paragraph">
                  <wp:posOffset>2630398</wp:posOffset>
                </wp:positionV>
                <wp:extent cx="1319842" cy="483079"/>
                <wp:effectExtent l="19050" t="57150" r="13970" b="3175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9842" cy="48307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CA788" id="Conector recto de flecha 39" o:spid="_x0000_s1026" type="#_x0000_t32" style="position:absolute;margin-left:93.75pt;margin-top:207.1pt;width:103.9pt;height:38.0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1E393D" wp14:editId="09868A9E">
                <wp:simplePos x="0" y="0"/>
                <wp:positionH relativeFrom="margin">
                  <wp:posOffset>324748</wp:posOffset>
                </wp:positionH>
                <wp:positionV relativeFrom="paragraph">
                  <wp:posOffset>3110134</wp:posOffset>
                </wp:positionV>
                <wp:extent cx="1846053" cy="508959"/>
                <wp:effectExtent l="19050" t="19050" r="20955" b="24765"/>
                <wp:wrapNone/>
                <wp:docPr id="38" name="Rectángulo: esquinas redondeada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053" cy="5089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8C103D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FOOTER</w:t>
                            </w:r>
                          </w:p>
                          <w:p w:rsidR="008C103D" w:rsidRPr="00E8565E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(Redes de contacto)</w:t>
                            </w:r>
                          </w:p>
                          <w:p w:rsidR="008C103D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8C103D" w:rsidRPr="00B60222" w:rsidRDefault="008C103D" w:rsidP="008C10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1E393D" id="Rectángulo: esquinas redondeadas 38" o:spid="_x0000_s1037" style="position:absolute;margin-left:25.55pt;margin-top:244.9pt;width:145.35pt;height:40.1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" filled="f" strokecolor="red [3205]" strokeweight="2.25pt">
                <v:textbox>
                  <w:txbxContent>
                    <w:p w:rsidR="008C103D" w:rsidRDefault="008C103D" w:rsidP="008C103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FOOTER</w:t>
                      </w:r>
                    </w:p>
                    <w:p w:rsidR="008C103D" w:rsidRPr="00E8565E" w:rsidRDefault="008C103D" w:rsidP="008C103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(Redes de contacto)</w:t>
                      </w:r>
                    </w:p>
                    <w:p w:rsidR="008C103D" w:rsidRDefault="008C103D" w:rsidP="008C103D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8C103D" w:rsidRPr="00B60222" w:rsidRDefault="008C103D" w:rsidP="008C103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8565E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7CFE90" wp14:editId="0C3EAF49">
                <wp:simplePos x="0" y="0"/>
                <wp:positionH relativeFrom="margin">
                  <wp:posOffset>86264</wp:posOffset>
                </wp:positionH>
                <wp:positionV relativeFrom="paragraph">
                  <wp:posOffset>321550</wp:posOffset>
                </wp:positionV>
                <wp:extent cx="5503653" cy="2130724"/>
                <wp:effectExtent l="19050" t="19050" r="20955" b="2222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3653" cy="213072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E8565E" w:rsidRDefault="00E8565E" w:rsidP="00E8565E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HOME/PÁGINA INICIAL</w:t>
                            </w:r>
                          </w:p>
                          <w:p w:rsidR="00E8565E" w:rsidRDefault="00E8565E" w:rsidP="00E8565E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</w:p>
                          <w:p w:rsidR="00E8565E" w:rsidRPr="00B60222" w:rsidRDefault="00E8565E" w:rsidP="00E8565E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7CFE90" id="Rectángulo: esquinas redondeadas 32" o:spid="_x0000_s1038" style="position:absolute;margin-left:6.8pt;margin-top:25.3pt;width:433.35pt;height:167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" filled="f" strokecolor="red [3205]" strokeweight="2.25pt">
                <v:textbox>
                  <w:txbxContent>
                    <w:p w:rsidR="00E8565E" w:rsidRDefault="00E8565E" w:rsidP="00E8565E">
                      <w:pPr>
                        <w:spacing w:before="0"/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HOME/PÁGINA INICIAL</w:t>
                      </w:r>
                    </w:p>
                    <w:p w:rsidR="00E8565E" w:rsidRDefault="00E8565E" w:rsidP="00E8565E">
                      <w:pPr>
                        <w:spacing w:before="0"/>
                        <w:jc w:val="right"/>
                        <w:rPr>
                          <w:b/>
                        </w:rPr>
                      </w:pPr>
                    </w:p>
                    <w:p w:rsidR="00E8565E" w:rsidRPr="00B60222" w:rsidRDefault="00E8565E" w:rsidP="00E8565E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E8565E">
        <w:rPr>
          <w:noProof/>
        </w:rPr>
        <w:drawing>
          <wp:inline distT="0" distB="0" distL="0" distR="0" wp14:anchorId="23E60E9B" wp14:editId="4BCB2115">
            <wp:extent cx="5641675" cy="26566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526" r="1546" b="5374"/>
                    <a:stretch/>
                  </pic:blipFill>
                  <pic:spPr bwMode="auto">
                    <a:xfrm>
                      <a:off x="0" y="0"/>
                      <a:ext cx="5642925" cy="265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03D" w:rsidRDefault="008C103D" w:rsidP="008C103D">
      <w:pPr>
        <w:jc w:val="center"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029D0F6" wp14:editId="6F424076">
                <wp:simplePos x="0" y="0"/>
                <wp:positionH relativeFrom="margin">
                  <wp:posOffset>1397479</wp:posOffset>
                </wp:positionH>
                <wp:positionV relativeFrom="paragraph">
                  <wp:posOffset>-26862</wp:posOffset>
                </wp:positionV>
                <wp:extent cx="250166" cy="604832"/>
                <wp:effectExtent l="19050" t="19050" r="55245" b="4318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166" cy="60483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83C4" id="Conector recto de flecha 46" o:spid="_x0000_s1026" type="#_x0000_t32" style="position:absolute;margin-left:110.05pt;margin-top:-2.1pt;width:19.7pt;height:47.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40EAF77" wp14:editId="626E309C">
                <wp:simplePos x="0" y="0"/>
                <wp:positionH relativeFrom="margin">
                  <wp:align>left</wp:align>
                </wp:positionH>
                <wp:positionV relativeFrom="paragraph">
                  <wp:posOffset>-534838</wp:posOffset>
                </wp:positionV>
                <wp:extent cx="2053087" cy="508959"/>
                <wp:effectExtent l="19050" t="19050" r="23495" b="24765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087" cy="5089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8C103D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FORMULARIO</w:t>
                            </w:r>
                          </w:p>
                          <w:p w:rsidR="008C103D" w:rsidRPr="00E8565E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(Para creación de productos)</w:t>
                            </w:r>
                          </w:p>
                          <w:p w:rsidR="008C103D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8C103D" w:rsidRPr="00B60222" w:rsidRDefault="008C103D" w:rsidP="008C10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0EAF77" id="Rectángulo: esquinas redondeadas 45" o:spid="_x0000_s1039" style="position:absolute;left:0;text-align:left;margin-left:0;margin-top:-42.1pt;width:161.65pt;height:40.1pt;z-index:251717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" filled="f" strokecolor="red [3205]" strokeweight="2.25pt">
                <v:textbox>
                  <w:txbxContent>
                    <w:p w:rsidR="008C103D" w:rsidRDefault="008C103D" w:rsidP="008C103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FORMULARIO</w:t>
                      </w:r>
                    </w:p>
                    <w:p w:rsidR="008C103D" w:rsidRPr="00E8565E" w:rsidRDefault="008C103D" w:rsidP="008C103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(Para creación de productos)</w:t>
                      </w:r>
                    </w:p>
                    <w:p w:rsidR="008C103D" w:rsidRDefault="008C103D" w:rsidP="008C103D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8C103D" w:rsidRPr="00B60222" w:rsidRDefault="008C103D" w:rsidP="008C103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1F11C2D" wp14:editId="19D2A339">
                <wp:simplePos x="0" y="0"/>
                <wp:positionH relativeFrom="margin">
                  <wp:posOffset>871268</wp:posOffset>
                </wp:positionH>
                <wp:positionV relativeFrom="paragraph">
                  <wp:posOffset>2294626</wp:posOffset>
                </wp:positionV>
                <wp:extent cx="439947" cy="715514"/>
                <wp:effectExtent l="19050" t="38100" r="55880" b="2794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947" cy="71551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8E728" id="Conector recto de flecha 44" o:spid="_x0000_s1026" type="#_x0000_t32" style="position:absolute;margin-left:68.6pt;margin-top:180.7pt;width:34.65pt;height:56.3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41A945D" wp14:editId="1ABA8DED">
                <wp:simplePos x="0" y="0"/>
                <wp:positionH relativeFrom="margin">
                  <wp:posOffset>474453</wp:posOffset>
                </wp:positionH>
                <wp:positionV relativeFrom="paragraph">
                  <wp:posOffset>621102</wp:posOffset>
                </wp:positionV>
                <wp:extent cx="5097696" cy="327540"/>
                <wp:effectExtent l="19050" t="19050" r="27305" b="15875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696" cy="32754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8C103D" w:rsidRDefault="008C103D" w:rsidP="008C103D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</w:p>
                          <w:p w:rsidR="008C103D" w:rsidRPr="00B60222" w:rsidRDefault="008C103D" w:rsidP="008C10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A945D" id="Rectángulo: esquinas redondeadas 42" o:spid="_x0000_s1040" style="position:absolute;left:0;text-align:left;margin-left:37.35pt;margin-top:48.9pt;width:401.4pt;height:25.8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" filled="f" strokecolor="red [3205]" strokeweight="2.25pt">
                <v:textbox>
                  <w:txbxContent>
                    <w:p w:rsidR="008C103D" w:rsidRDefault="008C103D" w:rsidP="008C103D">
                      <w:pPr>
                        <w:spacing w:before="0"/>
                        <w:jc w:val="right"/>
                        <w:rPr>
                          <w:b/>
                        </w:rPr>
                      </w:pPr>
                    </w:p>
                    <w:p w:rsidR="008C103D" w:rsidRPr="00B60222" w:rsidRDefault="008C103D" w:rsidP="008C103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3AA7296" wp14:editId="0CFA907B">
                <wp:simplePos x="0" y="0"/>
                <wp:positionH relativeFrom="margin">
                  <wp:posOffset>474453</wp:posOffset>
                </wp:positionH>
                <wp:positionV relativeFrom="paragraph">
                  <wp:posOffset>983411</wp:posOffset>
                </wp:positionV>
                <wp:extent cx="5097696" cy="1362914"/>
                <wp:effectExtent l="19050" t="19050" r="27305" b="2794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696" cy="136291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8C103D" w:rsidRDefault="008C103D" w:rsidP="008C103D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</w:p>
                          <w:p w:rsidR="008C103D" w:rsidRPr="00B60222" w:rsidRDefault="008C103D" w:rsidP="008C10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AA7296" id="Rectángulo: esquinas redondeadas 41" o:spid="_x0000_s1041" style="position:absolute;left:0;text-align:left;margin-left:37.35pt;margin-top:77.45pt;width:401.4pt;height:107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" filled="f" strokecolor="red [3205]" strokeweight="2.25pt">
                <v:textbox>
                  <w:txbxContent>
                    <w:p w:rsidR="008C103D" w:rsidRDefault="008C103D" w:rsidP="008C103D">
                      <w:pPr>
                        <w:spacing w:before="0"/>
                        <w:jc w:val="right"/>
                        <w:rPr>
                          <w:b/>
                        </w:rPr>
                      </w:pPr>
                    </w:p>
                    <w:p w:rsidR="008C103D" w:rsidRPr="00B60222" w:rsidRDefault="008C103D" w:rsidP="008C103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0C32756" wp14:editId="29C8D9C6">
            <wp:extent cx="6021238" cy="2853849"/>
            <wp:effectExtent l="0" t="0" r="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261" r="1557" b="5114"/>
                    <a:stretch/>
                  </pic:blipFill>
                  <pic:spPr bwMode="auto">
                    <a:xfrm>
                      <a:off x="0" y="0"/>
                      <a:ext cx="6037004" cy="286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03D" w:rsidRDefault="008C103D" w:rsidP="008C103D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425BB33" wp14:editId="568B5790">
                <wp:simplePos x="0" y="0"/>
                <wp:positionH relativeFrom="margin">
                  <wp:align>left</wp:align>
                </wp:positionH>
                <wp:positionV relativeFrom="paragraph">
                  <wp:posOffset>120171</wp:posOffset>
                </wp:positionV>
                <wp:extent cx="1846053" cy="508959"/>
                <wp:effectExtent l="19050" t="19050" r="20955" b="24765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053" cy="5089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8C103D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TABLA PRODUCTOS</w:t>
                            </w:r>
                          </w:p>
                          <w:p w:rsidR="008C103D" w:rsidRPr="00E8565E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(Información almacenada)</w:t>
                            </w:r>
                          </w:p>
                          <w:p w:rsidR="008C103D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8C103D" w:rsidRPr="00B60222" w:rsidRDefault="008C103D" w:rsidP="008C10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25BB33" id="Rectángulo: esquinas redondeadas 43" o:spid="_x0000_s1042" style="position:absolute;left:0;text-align:left;margin-left:0;margin-top:9.45pt;width:145.35pt;height:40.1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" filled="f" strokecolor="red [3205]" strokeweight="2.25pt">
                <v:textbox>
                  <w:txbxContent>
                    <w:p w:rsidR="008C103D" w:rsidRDefault="008C103D" w:rsidP="008C103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TABLA PRODUCTOS</w:t>
                      </w:r>
                    </w:p>
                    <w:p w:rsidR="008C103D" w:rsidRPr="00E8565E" w:rsidRDefault="008C103D" w:rsidP="008C103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(Información almacenada)</w:t>
                      </w:r>
                    </w:p>
                    <w:p w:rsidR="008C103D" w:rsidRDefault="008C103D" w:rsidP="008C103D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8C103D" w:rsidRPr="00B60222" w:rsidRDefault="008C103D" w:rsidP="008C103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8C103D" w:rsidRDefault="008C103D" w:rsidP="008C103D">
      <w:pPr>
        <w:jc w:val="center"/>
        <w:rPr>
          <w:noProof/>
        </w:rPr>
      </w:pPr>
    </w:p>
    <w:p w:rsidR="008C103D" w:rsidRDefault="008C103D">
      <w:pPr>
        <w:pStyle w:val="Prrafodelista"/>
        <w:rPr>
          <w:noProof/>
          <w:highlight w:val="yellow"/>
          <w:lang w:eastAsia="es-ES"/>
        </w:rPr>
      </w:pPr>
    </w:p>
    <w:p w:rsidR="007625D3" w:rsidRDefault="007625D3">
      <w:pPr>
        <w:pStyle w:val="Prrafodelista"/>
        <w:rPr>
          <w:noProof/>
          <w:highlight w:val="yellow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96D8065" wp14:editId="18E368D4">
                <wp:simplePos x="0" y="0"/>
                <wp:positionH relativeFrom="margin">
                  <wp:posOffset>3969289</wp:posOffset>
                </wp:positionH>
                <wp:positionV relativeFrom="paragraph">
                  <wp:posOffset>78848</wp:posOffset>
                </wp:positionV>
                <wp:extent cx="2053087" cy="508959"/>
                <wp:effectExtent l="19050" t="19050" r="23495" b="24765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087" cy="5089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7625D3" w:rsidRDefault="007625D3" w:rsidP="007625D3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FORMULARIO</w:t>
                            </w:r>
                          </w:p>
                          <w:p w:rsidR="007625D3" w:rsidRPr="00E8565E" w:rsidRDefault="007625D3" w:rsidP="007625D3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(Para creación de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usuarios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7625D3" w:rsidRDefault="007625D3" w:rsidP="007625D3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7625D3" w:rsidRPr="00B60222" w:rsidRDefault="007625D3" w:rsidP="007625D3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6D8065" id="Rectángulo: esquinas redondeadas 53" o:spid="_x0000_s1043" style="position:absolute;left:0;text-align:left;margin-left:312.55pt;margin-top:6.2pt;width:161.65pt;height:40.1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" filled="f" strokecolor="red [3205]" strokeweight="2.25pt">
                <v:textbox>
                  <w:txbxContent>
                    <w:p w:rsidR="007625D3" w:rsidRDefault="007625D3" w:rsidP="007625D3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FORMULARIO</w:t>
                      </w:r>
                    </w:p>
                    <w:p w:rsidR="007625D3" w:rsidRPr="00E8565E" w:rsidRDefault="007625D3" w:rsidP="007625D3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(Para creación de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usuarios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)</w:t>
                      </w:r>
                    </w:p>
                    <w:p w:rsidR="007625D3" w:rsidRDefault="007625D3" w:rsidP="007625D3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7625D3" w:rsidRPr="00B60222" w:rsidRDefault="007625D3" w:rsidP="007625D3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8C103D" w:rsidRDefault="008C103D" w:rsidP="008C103D">
      <w:pPr>
        <w:jc w:val="center"/>
        <w:rPr>
          <w:noProof/>
        </w:rPr>
      </w:pPr>
    </w:p>
    <w:p w:rsidR="008C103D" w:rsidRPr="008C103D" w:rsidRDefault="00B65668" w:rsidP="008C103D">
      <w:pPr>
        <w:jc w:val="center"/>
        <w:rPr>
          <w:noProof/>
          <w:highlight w:val="yellow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CD8F82" wp14:editId="0F07642B">
                <wp:simplePos x="0" y="0"/>
                <wp:positionH relativeFrom="margin">
                  <wp:posOffset>4519714</wp:posOffset>
                </wp:positionH>
                <wp:positionV relativeFrom="paragraph">
                  <wp:posOffset>2145508</wp:posOffset>
                </wp:positionV>
                <wp:extent cx="250694" cy="836763"/>
                <wp:effectExtent l="57150" t="38100" r="35560" b="20955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0694" cy="836763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41D9E" id="Conector recto de flecha 57" o:spid="_x0000_s1026" type="#_x0000_t32" style="position:absolute;margin-left:355.9pt;margin-top:168.95pt;width:19.75pt;height:65.9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" strokecolor="#ffc000 [3207]" strokeweight="2.25pt">
                <v:stroke endarrow="block" joinstyle="miter"/>
                <w10:wrap anchorx="margin"/>
              </v:shape>
            </w:pict>
          </mc:Fallback>
        </mc:AlternateContent>
      </w:r>
      <w:r w:rsidR="007625D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E5A9564" wp14:editId="6421EE8C">
                <wp:simplePos x="0" y="0"/>
                <wp:positionH relativeFrom="margin">
                  <wp:posOffset>3812875</wp:posOffset>
                </wp:positionH>
                <wp:positionV relativeFrom="paragraph">
                  <wp:posOffset>1239737</wp:posOffset>
                </wp:positionV>
                <wp:extent cx="1008476" cy="923026"/>
                <wp:effectExtent l="19050" t="19050" r="20320" b="10795"/>
                <wp:wrapNone/>
                <wp:docPr id="55" name="Rectángulo: esquinas redondeadas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476" cy="923026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7625D3" w:rsidRDefault="007625D3" w:rsidP="007625D3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</w:p>
                          <w:p w:rsidR="007625D3" w:rsidRPr="00B60222" w:rsidRDefault="007625D3" w:rsidP="007625D3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5A9564" id="Rectángulo: esquinas redondeadas 55" o:spid="_x0000_s1044" style="position:absolute;left:0;text-align:left;margin-left:300.25pt;margin-top:97.6pt;width:79.4pt;height:72.7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" filled="f" strokecolor="#ffc000 [3207]" strokeweight="2.25pt">
                <v:textbox>
                  <w:txbxContent>
                    <w:p w:rsidR="007625D3" w:rsidRDefault="007625D3" w:rsidP="007625D3">
                      <w:pPr>
                        <w:spacing w:before="0"/>
                        <w:jc w:val="right"/>
                        <w:rPr>
                          <w:b/>
                        </w:rPr>
                      </w:pPr>
                    </w:p>
                    <w:p w:rsidR="007625D3" w:rsidRPr="00B60222" w:rsidRDefault="007625D3" w:rsidP="007625D3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625D3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5F20F9" wp14:editId="6F80B683">
                <wp:simplePos x="0" y="0"/>
                <wp:positionH relativeFrom="margin">
                  <wp:posOffset>4270075</wp:posOffset>
                </wp:positionH>
                <wp:positionV relativeFrom="paragraph">
                  <wp:posOffset>40664</wp:posOffset>
                </wp:positionV>
                <wp:extent cx="552091" cy="715992"/>
                <wp:effectExtent l="38100" t="19050" r="19685" b="46355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091" cy="715992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6E784" id="Conector recto de flecha 54" o:spid="_x0000_s1026" type="#_x0000_t32" style="position:absolute;margin-left:336.25pt;margin-top:3.2pt;width:43.45pt;height:56.4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 w:rsidR="008C103D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39EEE22" wp14:editId="3322906E">
                <wp:simplePos x="0" y="0"/>
                <wp:positionH relativeFrom="margin">
                  <wp:posOffset>405442</wp:posOffset>
                </wp:positionH>
                <wp:positionV relativeFrom="paragraph">
                  <wp:posOffset>758909</wp:posOffset>
                </wp:positionV>
                <wp:extent cx="5097696" cy="266640"/>
                <wp:effectExtent l="19050" t="19050" r="27305" b="19685"/>
                <wp:wrapNone/>
                <wp:docPr id="52" name="Rectángulo: esquinas redondeada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696" cy="26664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8C103D" w:rsidRDefault="008C103D" w:rsidP="008C103D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</w:p>
                          <w:p w:rsidR="008C103D" w:rsidRPr="00B60222" w:rsidRDefault="008C103D" w:rsidP="008C10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9EEE22" id="Rectángulo: esquinas redondeadas 52" o:spid="_x0000_s1045" style="position:absolute;left:0;text-align:left;margin-left:31.9pt;margin-top:59.75pt;width:401.4pt;height:2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" filled="f" strokecolor="red [3205]" strokeweight="2.25pt">
                <v:textbox>
                  <w:txbxContent>
                    <w:p w:rsidR="008C103D" w:rsidRDefault="008C103D" w:rsidP="008C103D">
                      <w:pPr>
                        <w:spacing w:before="0"/>
                        <w:jc w:val="right"/>
                        <w:rPr>
                          <w:b/>
                        </w:rPr>
                      </w:pPr>
                    </w:p>
                    <w:p w:rsidR="008C103D" w:rsidRPr="00B60222" w:rsidRDefault="008C103D" w:rsidP="008C103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C103D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DC65F92" wp14:editId="0E4D0F6D">
                <wp:simplePos x="0" y="0"/>
                <wp:positionH relativeFrom="margin">
                  <wp:posOffset>954609</wp:posOffset>
                </wp:positionH>
                <wp:positionV relativeFrom="paragraph">
                  <wp:posOffset>2179021</wp:posOffset>
                </wp:positionV>
                <wp:extent cx="439947" cy="715514"/>
                <wp:effectExtent l="19050" t="38100" r="55880" b="2794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947" cy="71551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915FA" id="Conector recto de flecha 51" o:spid="_x0000_s1026" type="#_x0000_t32" style="position:absolute;margin-left:75.15pt;margin-top:171.6pt;width:34.65pt;height:56.35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 w:rsidR="008C103D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A25096" wp14:editId="1DFA6D2D">
                <wp:simplePos x="0" y="0"/>
                <wp:positionH relativeFrom="margin">
                  <wp:posOffset>422167</wp:posOffset>
                </wp:positionH>
                <wp:positionV relativeFrom="paragraph">
                  <wp:posOffset>1060546</wp:posOffset>
                </wp:positionV>
                <wp:extent cx="5097696" cy="1362914"/>
                <wp:effectExtent l="19050" t="19050" r="27305" b="2794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696" cy="136291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8C103D" w:rsidRDefault="008C103D" w:rsidP="008C103D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</w:p>
                          <w:p w:rsidR="008C103D" w:rsidRPr="00B60222" w:rsidRDefault="008C103D" w:rsidP="008C10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0A25096" id="Rectángulo: esquinas redondeadas 49" o:spid="_x0000_s1046" style="position:absolute;left:0;text-align:left;margin-left:33.25pt;margin-top:83.5pt;width:401.4pt;height:107.3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" filled="f" strokecolor="red [3205]" strokeweight="2.25pt">
                <v:textbox>
                  <w:txbxContent>
                    <w:p w:rsidR="008C103D" w:rsidRDefault="008C103D" w:rsidP="008C103D">
                      <w:pPr>
                        <w:spacing w:before="0"/>
                        <w:jc w:val="right"/>
                        <w:rPr>
                          <w:b/>
                        </w:rPr>
                      </w:pPr>
                    </w:p>
                    <w:p w:rsidR="008C103D" w:rsidRPr="00B60222" w:rsidRDefault="008C103D" w:rsidP="008C103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C103D">
        <w:rPr>
          <w:noProof/>
        </w:rPr>
        <w:drawing>
          <wp:inline distT="0" distB="0" distL="0" distR="0" wp14:anchorId="52DC9CA2" wp14:editId="45F58DEF">
            <wp:extent cx="5963218" cy="2682815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757" r="2015" b="9178"/>
                    <a:stretch/>
                  </pic:blipFill>
                  <pic:spPr bwMode="auto">
                    <a:xfrm>
                      <a:off x="0" y="0"/>
                      <a:ext cx="5992927" cy="269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D4D" w:rsidRDefault="007625D3" w:rsidP="004E7D4D">
      <w:pPr>
        <w:pStyle w:val="Prrafodelista"/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98E2012" wp14:editId="6C712B67">
                <wp:simplePos x="0" y="0"/>
                <wp:positionH relativeFrom="margin">
                  <wp:posOffset>3114136</wp:posOffset>
                </wp:positionH>
                <wp:positionV relativeFrom="paragraph">
                  <wp:posOffset>180018</wp:posOffset>
                </wp:positionV>
                <wp:extent cx="3045124" cy="724618"/>
                <wp:effectExtent l="19050" t="19050" r="22225" b="18415"/>
                <wp:wrapNone/>
                <wp:docPr id="56" name="Rectángulo: esquinas redondeada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5124" cy="724618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txbx>
                        <w:txbxContent>
                          <w:p w:rsidR="007625D3" w:rsidRPr="00B65668" w:rsidRDefault="007625D3" w:rsidP="007625D3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65668">
                              <w:rPr>
                                <w:b/>
                                <w:sz w:val="20"/>
                                <w:szCs w:val="20"/>
                              </w:rPr>
                              <w:t>BOTONES</w:t>
                            </w:r>
                            <w:r w:rsidR="00B65668" w:rsidRPr="00B6566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Y FORMULARIO</w:t>
                            </w:r>
                          </w:p>
                          <w:p w:rsidR="007625D3" w:rsidRPr="00B65668" w:rsidRDefault="007625D3" w:rsidP="007625D3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B6566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(Los cuales se deshabilitan cuando </w:t>
                            </w:r>
                            <w:r w:rsidR="00B65668" w:rsidRPr="00B65668">
                              <w:rPr>
                                <w:b/>
                                <w:sz w:val="20"/>
                                <w:szCs w:val="20"/>
                              </w:rPr>
                              <w:t>se verifica el rol del usuario, si el usuario es GESTOR)</w:t>
                            </w:r>
                          </w:p>
                          <w:p w:rsidR="007625D3" w:rsidRDefault="007625D3" w:rsidP="007625D3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7625D3" w:rsidRPr="00B60222" w:rsidRDefault="007625D3" w:rsidP="007625D3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8E2012" id="Rectángulo: esquinas redondeadas 56" o:spid="_x0000_s1047" style="position:absolute;left:0;text-align:left;margin-left:245.2pt;margin-top:14.15pt;width:239.75pt;height:57.0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" filled="f" strokecolor="#ffc000 [3207]" strokeweight="2.25pt">
                <v:textbox>
                  <w:txbxContent>
                    <w:p w:rsidR="007625D3" w:rsidRPr="00B65668" w:rsidRDefault="007625D3" w:rsidP="007625D3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B65668">
                        <w:rPr>
                          <w:b/>
                          <w:sz w:val="20"/>
                          <w:szCs w:val="20"/>
                        </w:rPr>
                        <w:t>BOTONES</w:t>
                      </w:r>
                      <w:r w:rsidR="00B65668" w:rsidRPr="00B65668">
                        <w:rPr>
                          <w:b/>
                          <w:sz w:val="20"/>
                          <w:szCs w:val="20"/>
                        </w:rPr>
                        <w:t xml:space="preserve"> Y FORMULARIO</w:t>
                      </w:r>
                    </w:p>
                    <w:p w:rsidR="007625D3" w:rsidRPr="00B65668" w:rsidRDefault="007625D3" w:rsidP="007625D3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 w:rsidRPr="00B65668">
                        <w:rPr>
                          <w:b/>
                          <w:sz w:val="20"/>
                          <w:szCs w:val="20"/>
                        </w:rPr>
                        <w:t xml:space="preserve">(Los cuales se deshabilitan cuando </w:t>
                      </w:r>
                      <w:r w:rsidR="00B65668" w:rsidRPr="00B65668">
                        <w:rPr>
                          <w:b/>
                          <w:sz w:val="20"/>
                          <w:szCs w:val="20"/>
                        </w:rPr>
                        <w:t>se verifica el rol del usuario, si el usuario es GESTOR)</w:t>
                      </w:r>
                    </w:p>
                    <w:p w:rsidR="007625D3" w:rsidRDefault="007625D3" w:rsidP="007625D3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7625D3" w:rsidRPr="00B60222" w:rsidRDefault="007625D3" w:rsidP="007625D3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8C103D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97D4C7" wp14:editId="57CA9E26">
                <wp:simplePos x="0" y="0"/>
                <wp:positionH relativeFrom="margin">
                  <wp:align>left</wp:align>
                </wp:positionH>
                <wp:positionV relativeFrom="paragraph">
                  <wp:posOffset>112478</wp:posOffset>
                </wp:positionV>
                <wp:extent cx="1846053" cy="508959"/>
                <wp:effectExtent l="19050" t="19050" r="20955" b="24765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053" cy="5089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8C103D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TABLA </w:t>
                            </w:r>
                            <w:r w:rsidR="004E7D4D">
                              <w:rPr>
                                <w:b/>
                                <w:sz w:val="20"/>
                                <w:szCs w:val="20"/>
                              </w:rPr>
                              <w:t>USUARIOS</w:t>
                            </w:r>
                          </w:p>
                          <w:p w:rsidR="008C103D" w:rsidRPr="00E8565E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(Información almacenada)</w:t>
                            </w:r>
                          </w:p>
                          <w:p w:rsidR="008C103D" w:rsidRDefault="008C103D" w:rsidP="008C103D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8C103D" w:rsidRPr="00B60222" w:rsidRDefault="008C103D" w:rsidP="008C103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97D4C7" id="Rectángulo: esquinas redondeadas 50" o:spid="_x0000_s1048" style="position:absolute;left:0;text-align:left;margin-left:0;margin-top:8.85pt;width:145.35pt;height:40.1pt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" filled="f" strokecolor="red [3205]" strokeweight="2.25pt">
                <v:textbox>
                  <w:txbxContent>
                    <w:p w:rsidR="008C103D" w:rsidRDefault="008C103D" w:rsidP="008C103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TABLA </w:t>
                      </w:r>
                      <w:r w:rsidR="004E7D4D">
                        <w:rPr>
                          <w:b/>
                          <w:sz w:val="20"/>
                          <w:szCs w:val="20"/>
                        </w:rPr>
                        <w:t>USUARIOS</w:t>
                      </w:r>
                    </w:p>
                    <w:p w:rsidR="008C103D" w:rsidRPr="00E8565E" w:rsidRDefault="008C103D" w:rsidP="008C103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(Información almacenada)</w:t>
                      </w:r>
                    </w:p>
                    <w:p w:rsidR="008C103D" w:rsidRDefault="008C103D" w:rsidP="008C103D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8C103D" w:rsidRPr="00B60222" w:rsidRDefault="008C103D" w:rsidP="008C103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C6D45" w:rsidRPr="00404B2E" w:rsidRDefault="004E7D4D">
      <w:pPr>
        <w:keepNext/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06C92C8" wp14:editId="1047F826">
                <wp:simplePos x="0" y="0"/>
                <wp:positionH relativeFrom="margin">
                  <wp:posOffset>1354347</wp:posOffset>
                </wp:positionH>
                <wp:positionV relativeFrom="paragraph">
                  <wp:posOffset>25879</wp:posOffset>
                </wp:positionV>
                <wp:extent cx="293298" cy="698740"/>
                <wp:effectExtent l="19050" t="19050" r="50165" b="44450"/>
                <wp:wrapNone/>
                <wp:docPr id="64" name="Conector recto de flech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298" cy="6987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F2029" id="Conector recto de flecha 64" o:spid="_x0000_s1026" type="#_x0000_t32" style="position:absolute;margin-left:106.65pt;margin-top:2.05pt;width:23.1pt;height:55pt;z-index:2517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8CEE373" wp14:editId="13F893D0">
                <wp:simplePos x="0" y="0"/>
                <wp:positionH relativeFrom="margin">
                  <wp:align>left</wp:align>
                </wp:positionH>
                <wp:positionV relativeFrom="paragraph">
                  <wp:posOffset>-534837</wp:posOffset>
                </wp:positionV>
                <wp:extent cx="2053087" cy="508959"/>
                <wp:effectExtent l="19050" t="19050" r="23495" b="24765"/>
                <wp:wrapNone/>
                <wp:docPr id="63" name="Rectángulo: esquinas redondeadas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087" cy="5089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4E7D4D" w:rsidRDefault="004E7D4D" w:rsidP="004E7D4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FORMULARIO</w:t>
                            </w:r>
                          </w:p>
                          <w:p w:rsidR="004E7D4D" w:rsidRPr="00E8565E" w:rsidRDefault="004E7D4D" w:rsidP="004E7D4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(Para creación de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clientes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4E7D4D" w:rsidRDefault="004E7D4D" w:rsidP="004E7D4D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4E7D4D" w:rsidRPr="00B60222" w:rsidRDefault="004E7D4D" w:rsidP="004E7D4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CEE373" id="Rectángulo: esquinas redondeadas 63" o:spid="_x0000_s1049" style="position:absolute;margin-left:0;margin-top:-42.1pt;width:161.65pt;height:40.1pt;z-index:25174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" filled="f" strokecolor="red [3205]" strokeweight="2.25pt">
                <v:textbox>
                  <w:txbxContent>
                    <w:p w:rsidR="004E7D4D" w:rsidRDefault="004E7D4D" w:rsidP="004E7D4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FORMULARIO</w:t>
                      </w:r>
                    </w:p>
                    <w:p w:rsidR="004E7D4D" w:rsidRPr="00E8565E" w:rsidRDefault="004E7D4D" w:rsidP="004E7D4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(Para creación de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clientes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)</w:t>
                      </w:r>
                    </w:p>
                    <w:p w:rsidR="004E7D4D" w:rsidRDefault="004E7D4D" w:rsidP="004E7D4D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4E7D4D" w:rsidRPr="00B60222" w:rsidRDefault="004E7D4D" w:rsidP="004E7D4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A70DBF8" wp14:editId="66B3A6F0">
                <wp:simplePos x="0" y="0"/>
                <wp:positionH relativeFrom="margin">
                  <wp:posOffset>524774</wp:posOffset>
                </wp:positionH>
                <wp:positionV relativeFrom="paragraph">
                  <wp:posOffset>746760</wp:posOffset>
                </wp:positionV>
                <wp:extent cx="5097696" cy="266640"/>
                <wp:effectExtent l="19050" t="19050" r="27305" b="19685"/>
                <wp:wrapNone/>
                <wp:docPr id="62" name="Rectángulo: esquinas redondeada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696" cy="26664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4E7D4D" w:rsidRDefault="004E7D4D" w:rsidP="004E7D4D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</w:p>
                          <w:p w:rsidR="004E7D4D" w:rsidRPr="00B60222" w:rsidRDefault="004E7D4D" w:rsidP="004E7D4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70DBF8" id="Rectángulo: esquinas redondeadas 62" o:spid="_x0000_s1050" style="position:absolute;margin-left:41.3pt;margin-top:58.8pt;width:401.4pt;height:21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" filled="f" strokecolor="red [3205]" strokeweight="2.25pt">
                <v:textbox>
                  <w:txbxContent>
                    <w:p w:rsidR="004E7D4D" w:rsidRDefault="004E7D4D" w:rsidP="004E7D4D">
                      <w:pPr>
                        <w:spacing w:before="0"/>
                        <w:jc w:val="right"/>
                        <w:rPr>
                          <w:b/>
                        </w:rPr>
                      </w:pPr>
                    </w:p>
                    <w:p w:rsidR="004E7D4D" w:rsidRPr="00B60222" w:rsidRDefault="004E7D4D" w:rsidP="004E7D4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3125C1F" wp14:editId="4264D632">
                <wp:simplePos x="0" y="0"/>
                <wp:positionH relativeFrom="margin">
                  <wp:posOffset>867458</wp:posOffset>
                </wp:positionH>
                <wp:positionV relativeFrom="paragraph">
                  <wp:posOffset>2101000</wp:posOffset>
                </wp:positionV>
                <wp:extent cx="439947" cy="715514"/>
                <wp:effectExtent l="19050" t="38100" r="55880" b="27940"/>
                <wp:wrapNone/>
                <wp:docPr id="61" name="Conector recto de flech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947" cy="715514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30B1F" id="Conector recto de flecha 61" o:spid="_x0000_s1026" type="#_x0000_t32" style="position:absolute;margin-left:68.3pt;margin-top:165.45pt;width:34.65pt;height:56.3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5E36DD" wp14:editId="366B82A5">
                <wp:simplePos x="0" y="0"/>
                <wp:positionH relativeFrom="margin">
                  <wp:posOffset>515991</wp:posOffset>
                </wp:positionH>
                <wp:positionV relativeFrom="paragraph">
                  <wp:posOffset>1035050</wp:posOffset>
                </wp:positionV>
                <wp:extent cx="5097696" cy="1362914"/>
                <wp:effectExtent l="19050" t="19050" r="27305" b="27940"/>
                <wp:wrapNone/>
                <wp:docPr id="59" name="Rectángulo: esquinas redondeada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7696" cy="136291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4E7D4D" w:rsidRDefault="004E7D4D" w:rsidP="004E7D4D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</w:p>
                          <w:p w:rsidR="004E7D4D" w:rsidRPr="00B60222" w:rsidRDefault="004E7D4D" w:rsidP="004E7D4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15E36DD" id="Rectángulo: esquinas redondeadas 59" o:spid="_x0000_s1051" style="position:absolute;margin-left:40.65pt;margin-top:81.5pt;width:401.4pt;height:107.3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" filled="f" strokecolor="red [3205]" strokeweight="2.25pt">
                <v:textbox>
                  <w:txbxContent>
                    <w:p w:rsidR="004E7D4D" w:rsidRDefault="004E7D4D" w:rsidP="004E7D4D">
                      <w:pPr>
                        <w:spacing w:before="0"/>
                        <w:jc w:val="right"/>
                        <w:rPr>
                          <w:b/>
                        </w:rPr>
                      </w:pPr>
                    </w:p>
                    <w:p w:rsidR="004E7D4D" w:rsidRPr="00B60222" w:rsidRDefault="004E7D4D" w:rsidP="004E7D4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F535F3B" wp14:editId="094D2E77">
            <wp:extent cx="6135928" cy="2794958"/>
            <wp:effectExtent l="0" t="0" r="0" b="571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671" r="2062" b="7329"/>
                    <a:stretch/>
                  </pic:blipFill>
                  <pic:spPr bwMode="auto">
                    <a:xfrm>
                      <a:off x="0" y="0"/>
                      <a:ext cx="6145505" cy="2799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E0" w:rsidRDefault="004E7D4D" w:rsidP="004E7D4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EBFEA44" wp14:editId="738AED4B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1846053" cy="508959"/>
                <wp:effectExtent l="19050" t="19050" r="20955" b="24765"/>
                <wp:wrapNone/>
                <wp:docPr id="60" name="Rectángulo: esquinas redondeada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053" cy="5089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4E7D4D" w:rsidRDefault="004E7D4D" w:rsidP="004E7D4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TABLA CLIENTES</w:t>
                            </w:r>
                          </w:p>
                          <w:p w:rsidR="004E7D4D" w:rsidRPr="00E8565E" w:rsidRDefault="004E7D4D" w:rsidP="004E7D4D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(Información almacenada)</w:t>
                            </w:r>
                          </w:p>
                          <w:p w:rsidR="004E7D4D" w:rsidRDefault="004E7D4D" w:rsidP="004E7D4D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4E7D4D" w:rsidRPr="00B60222" w:rsidRDefault="004E7D4D" w:rsidP="004E7D4D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BFEA44" id="Rectángulo: esquinas redondeadas 60" o:spid="_x0000_s1052" style="position:absolute;margin-left:0;margin-top:1.5pt;width:145.35pt;height:40.1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" filled="f" strokecolor="red [3205]" strokeweight="2.25pt">
                <v:textbox>
                  <w:txbxContent>
                    <w:p w:rsidR="004E7D4D" w:rsidRDefault="004E7D4D" w:rsidP="004E7D4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TABLA CLIENTES</w:t>
                      </w:r>
                    </w:p>
                    <w:p w:rsidR="004E7D4D" w:rsidRPr="00E8565E" w:rsidRDefault="004E7D4D" w:rsidP="004E7D4D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(Información almacenada)</w:t>
                      </w:r>
                    </w:p>
                    <w:p w:rsidR="004E7D4D" w:rsidRDefault="004E7D4D" w:rsidP="004E7D4D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4E7D4D" w:rsidRPr="00B60222" w:rsidRDefault="004E7D4D" w:rsidP="004E7D4D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256E0" w:rsidRPr="009256E0" w:rsidRDefault="009256E0" w:rsidP="009256E0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2AEE38C" wp14:editId="3A5C6A0C">
                <wp:simplePos x="0" y="0"/>
                <wp:positionH relativeFrom="margin">
                  <wp:posOffset>3847381</wp:posOffset>
                </wp:positionH>
                <wp:positionV relativeFrom="paragraph">
                  <wp:posOffset>221208</wp:posOffset>
                </wp:positionV>
                <wp:extent cx="2216857" cy="508959"/>
                <wp:effectExtent l="19050" t="19050" r="12065" b="24765"/>
                <wp:wrapNone/>
                <wp:docPr id="73" name="Rectángulo: esquinas redondeadas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857" cy="5089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256E0" w:rsidRDefault="009256E0" w:rsidP="009256E0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FORMULARIO</w:t>
                            </w:r>
                          </w:p>
                          <w:p w:rsidR="009256E0" w:rsidRPr="00E8565E" w:rsidRDefault="009256E0" w:rsidP="009256E0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(Para creación de c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otizaciones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9256E0" w:rsidRDefault="009256E0" w:rsidP="009256E0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9256E0" w:rsidRPr="00B60222" w:rsidRDefault="009256E0" w:rsidP="009256E0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AEE38C" id="Rectángulo: esquinas redondeadas 73" o:spid="_x0000_s1053" style="position:absolute;margin-left:302.95pt;margin-top:17.4pt;width:174.55pt;height:40.1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" filled="f" strokecolor="red [3205]" strokeweight="2.25pt">
                <v:textbox>
                  <w:txbxContent>
                    <w:p w:rsidR="009256E0" w:rsidRDefault="009256E0" w:rsidP="009256E0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FORMULARIO</w:t>
                      </w:r>
                    </w:p>
                    <w:p w:rsidR="009256E0" w:rsidRPr="00E8565E" w:rsidRDefault="009256E0" w:rsidP="009256E0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(Para creación de c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otizaciones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)</w:t>
                      </w:r>
                    </w:p>
                    <w:p w:rsidR="009256E0" w:rsidRDefault="009256E0" w:rsidP="009256E0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9256E0" w:rsidRPr="00B60222" w:rsidRDefault="009256E0" w:rsidP="009256E0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256E0" w:rsidRPr="009256E0" w:rsidRDefault="009256E0" w:rsidP="009256E0"/>
    <w:p w:rsidR="009256E0" w:rsidRPr="009256E0" w:rsidRDefault="009256E0" w:rsidP="009256E0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BC544D8" wp14:editId="69EEF380">
                <wp:simplePos x="0" y="0"/>
                <wp:positionH relativeFrom="margin">
                  <wp:posOffset>3726612</wp:posOffset>
                </wp:positionH>
                <wp:positionV relativeFrom="paragraph">
                  <wp:posOffset>108393</wp:posOffset>
                </wp:positionV>
                <wp:extent cx="1069676" cy="483080"/>
                <wp:effectExtent l="38100" t="19050" r="16510" b="50800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9676" cy="4830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18119" id="Conector recto de flecha 74" o:spid="_x0000_s1026" type="#_x0000_t32" style="position:absolute;margin-left:293.45pt;margin-top:8.55pt;width:84.25pt;height:38.05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07A844" wp14:editId="30CF02F5">
                <wp:simplePos x="0" y="0"/>
                <wp:positionH relativeFrom="margin">
                  <wp:posOffset>919624</wp:posOffset>
                </wp:positionH>
                <wp:positionV relativeFrom="paragraph">
                  <wp:posOffset>398768</wp:posOffset>
                </wp:positionV>
                <wp:extent cx="4398897" cy="1319554"/>
                <wp:effectExtent l="19050" t="19050" r="20955" b="13970"/>
                <wp:wrapNone/>
                <wp:docPr id="72" name="Rectángulo: esquinas redondeadas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8897" cy="131955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256E0" w:rsidRDefault="009256E0" w:rsidP="009256E0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</w:p>
                          <w:p w:rsidR="009256E0" w:rsidRPr="00B60222" w:rsidRDefault="009256E0" w:rsidP="009256E0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07A844" id="Rectángulo: esquinas redondeadas 72" o:spid="_x0000_s1054" style="position:absolute;margin-left:72.4pt;margin-top:31.4pt;width:346.35pt;height:103.9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" filled="f" strokecolor="red [3205]" strokeweight="2.25pt">
                <v:textbox>
                  <w:txbxContent>
                    <w:p w:rsidR="009256E0" w:rsidRDefault="009256E0" w:rsidP="009256E0">
                      <w:pPr>
                        <w:spacing w:before="0"/>
                        <w:jc w:val="right"/>
                        <w:rPr>
                          <w:b/>
                        </w:rPr>
                      </w:pPr>
                    </w:p>
                    <w:p w:rsidR="009256E0" w:rsidRPr="00B60222" w:rsidRDefault="009256E0" w:rsidP="009256E0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497C29" wp14:editId="762CFF57">
                <wp:simplePos x="0" y="0"/>
                <wp:positionH relativeFrom="margin">
                  <wp:posOffset>2596024</wp:posOffset>
                </wp:positionH>
                <wp:positionV relativeFrom="paragraph">
                  <wp:posOffset>2989615</wp:posOffset>
                </wp:positionV>
                <wp:extent cx="138550" cy="483079"/>
                <wp:effectExtent l="76200" t="38100" r="33020" b="12700"/>
                <wp:wrapNone/>
                <wp:docPr id="71" name="Conector recto de flech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50" cy="48307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399E9" id="Conector recto de flecha 71" o:spid="_x0000_s1026" type="#_x0000_t32" style="position:absolute;margin-left:204.4pt;margin-top:235.4pt;width:10.9pt;height:38.05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589EB55" wp14:editId="6715E4A2">
                <wp:simplePos x="0" y="0"/>
                <wp:positionH relativeFrom="margin">
                  <wp:posOffset>1285336</wp:posOffset>
                </wp:positionH>
                <wp:positionV relativeFrom="paragraph">
                  <wp:posOffset>2937856</wp:posOffset>
                </wp:positionV>
                <wp:extent cx="439947" cy="430339"/>
                <wp:effectExtent l="19050" t="38100" r="55880" b="27305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947" cy="430339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099DC" id="Conector recto de flecha 69" o:spid="_x0000_s1026" type="#_x0000_t32" style="position:absolute;margin-left:101.2pt;margin-top:231.35pt;width:34.65pt;height:33.9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921C6BE" wp14:editId="4FD260C8">
                <wp:simplePos x="0" y="0"/>
                <wp:positionH relativeFrom="margin">
                  <wp:posOffset>897147</wp:posOffset>
                </wp:positionH>
                <wp:positionV relativeFrom="paragraph">
                  <wp:posOffset>1721533</wp:posOffset>
                </wp:positionV>
                <wp:extent cx="4398897" cy="1319554"/>
                <wp:effectExtent l="19050" t="19050" r="20955" b="13970"/>
                <wp:wrapNone/>
                <wp:docPr id="67" name="Rectángulo: esquinas redondeada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8897" cy="1319554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256E0" w:rsidRDefault="009256E0" w:rsidP="009256E0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</w:p>
                          <w:p w:rsidR="009256E0" w:rsidRPr="00B60222" w:rsidRDefault="009256E0" w:rsidP="009256E0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1C6BE" id="Rectángulo: esquinas redondeadas 67" o:spid="_x0000_s1055" style="position:absolute;margin-left:70.65pt;margin-top:135.55pt;width:346.35pt;height:103.9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" filled="f" strokecolor="red [3205]" strokeweight="2.25pt">
                <v:textbox>
                  <w:txbxContent>
                    <w:p w:rsidR="009256E0" w:rsidRDefault="009256E0" w:rsidP="009256E0">
                      <w:pPr>
                        <w:spacing w:before="0"/>
                        <w:jc w:val="right"/>
                        <w:rPr>
                          <w:b/>
                        </w:rPr>
                      </w:pPr>
                    </w:p>
                    <w:p w:rsidR="009256E0" w:rsidRPr="00B60222" w:rsidRDefault="009256E0" w:rsidP="009256E0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F932F72" wp14:editId="3C8FE675">
            <wp:extent cx="6116767" cy="294160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194" r="1708" b="5099"/>
                    <a:stretch/>
                  </pic:blipFill>
                  <pic:spPr bwMode="auto">
                    <a:xfrm>
                      <a:off x="0" y="0"/>
                      <a:ext cx="6126658" cy="294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56E0" w:rsidRPr="009256E0" w:rsidRDefault="009256E0" w:rsidP="009256E0"/>
    <w:p w:rsidR="009256E0" w:rsidRPr="009256E0" w:rsidRDefault="009256E0" w:rsidP="009256E0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24C3CBB" wp14:editId="51C2C40C">
                <wp:simplePos x="0" y="0"/>
                <wp:positionH relativeFrom="margin">
                  <wp:posOffset>1923307</wp:posOffset>
                </wp:positionH>
                <wp:positionV relativeFrom="paragraph">
                  <wp:posOffset>130559</wp:posOffset>
                </wp:positionV>
                <wp:extent cx="1181819" cy="319177"/>
                <wp:effectExtent l="19050" t="19050" r="18415" b="24130"/>
                <wp:wrapNone/>
                <wp:docPr id="70" name="Rectángulo: esquinas redondeadas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819" cy="319177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256E0" w:rsidRPr="00E8565E" w:rsidRDefault="009256E0" w:rsidP="009256E0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Botón eliminar</w:t>
                            </w:r>
                          </w:p>
                          <w:p w:rsidR="009256E0" w:rsidRDefault="009256E0" w:rsidP="009256E0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9256E0" w:rsidRPr="00B60222" w:rsidRDefault="009256E0" w:rsidP="009256E0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4C3CBB" id="Rectángulo: esquinas redondeadas 70" o:spid="_x0000_s1056" style="position:absolute;margin-left:151.45pt;margin-top:10.3pt;width:93.05pt;height:25.15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" filled="f" strokecolor="red [3205]" strokeweight="2.25pt">
                <v:textbox>
                  <w:txbxContent>
                    <w:p w:rsidR="009256E0" w:rsidRPr="00E8565E" w:rsidRDefault="009256E0" w:rsidP="009256E0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Botón eliminar</w:t>
                      </w:r>
                    </w:p>
                    <w:p w:rsidR="009256E0" w:rsidRDefault="009256E0" w:rsidP="009256E0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9256E0" w:rsidRPr="00B60222" w:rsidRDefault="009256E0" w:rsidP="009256E0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9198C12" wp14:editId="741F721E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1846053" cy="508959"/>
                <wp:effectExtent l="19050" t="19050" r="20955" b="24765"/>
                <wp:wrapNone/>
                <wp:docPr id="68" name="Rectángulo: esquinas redondeadas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6053" cy="508959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256E0" w:rsidRPr="00E8565E" w:rsidRDefault="009256E0" w:rsidP="009256E0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Visualización de cotizaciones creadas</w:t>
                            </w:r>
                          </w:p>
                          <w:p w:rsidR="009256E0" w:rsidRDefault="009256E0" w:rsidP="009256E0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9256E0" w:rsidRPr="00B60222" w:rsidRDefault="009256E0" w:rsidP="009256E0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198C12" id="Rectángulo: esquinas redondeadas 68" o:spid="_x0000_s1057" style="position:absolute;margin-left:0;margin-top:1.5pt;width:145.35pt;height:40.1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" filled="f" strokecolor="red [3205]" strokeweight="2.25pt">
                <v:textbox>
                  <w:txbxContent>
                    <w:p w:rsidR="009256E0" w:rsidRPr="00E8565E" w:rsidRDefault="009256E0" w:rsidP="009256E0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Visualización de cotizaciones creadas</w:t>
                      </w:r>
                    </w:p>
                    <w:p w:rsidR="009256E0" w:rsidRDefault="009256E0" w:rsidP="009256E0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9256E0" w:rsidRPr="00B60222" w:rsidRDefault="009256E0" w:rsidP="009256E0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256E0" w:rsidRPr="009256E0" w:rsidRDefault="009256E0" w:rsidP="009256E0"/>
    <w:p w:rsidR="009256E0" w:rsidRDefault="009256E0" w:rsidP="009256E0"/>
    <w:p w:rsidR="009256E0" w:rsidRDefault="009256E0" w:rsidP="009256E0">
      <w:pPr>
        <w:tabs>
          <w:tab w:val="left" w:pos="1549"/>
        </w:tabs>
        <w:rPr>
          <w:noProof/>
        </w:rPr>
      </w:pPr>
      <w:r>
        <w:tab/>
      </w:r>
    </w:p>
    <w:p w:rsidR="009256E0" w:rsidRDefault="009256E0" w:rsidP="009256E0">
      <w:pPr>
        <w:tabs>
          <w:tab w:val="left" w:pos="1549"/>
        </w:tabs>
        <w:rPr>
          <w:noProof/>
        </w:rPr>
      </w:pPr>
    </w:p>
    <w:p w:rsidR="005C6D45" w:rsidRPr="009256E0" w:rsidRDefault="0098342C" w:rsidP="009256E0">
      <w:pPr>
        <w:tabs>
          <w:tab w:val="left" w:pos="1549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01BA8A8" wp14:editId="1021EE21">
                <wp:simplePos x="0" y="0"/>
                <wp:positionH relativeFrom="margin">
                  <wp:posOffset>3140015</wp:posOffset>
                </wp:positionH>
                <wp:positionV relativeFrom="paragraph">
                  <wp:posOffset>-707366</wp:posOffset>
                </wp:positionV>
                <wp:extent cx="2044460" cy="715992"/>
                <wp:effectExtent l="19050" t="19050" r="13335" b="27305"/>
                <wp:wrapNone/>
                <wp:docPr id="77" name="Rectángulo: esquinas redondeada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460" cy="715992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256E0" w:rsidRDefault="009256E0" w:rsidP="009256E0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FORMULARIO</w:t>
                            </w:r>
                          </w:p>
                          <w:p w:rsidR="009256E0" w:rsidRPr="00E8565E" w:rsidRDefault="009256E0" w:rsidP="009256E0">
                            <w:pPr>
                              <w:spacing w:before="0"/>
                              <w:jc w:val="center"/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(Para 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cambiar contraseña administradores y gestores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9256E0" w:rsidRDefault="009256E0" w:rsidP="009256E0">
                            <w:pPr>
                              <w:spacing w:before="0"/>
                              <w:jc w:val="center"/>
                              <w:rPr>
                                <w:b/>
                              </w:rPr>
                            </w:pPr>
                          </w:p>
                          <w:p w:rsidR="009256E0" w:rsidRPr="00B60222" w:rsidRDefault="009256E0" w:rsidP="009256E0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1BA8A8" id="Rectángulo: esquinas redondeadas 77" o:spid="_x0000_s1058" style="position:absolute;margin-left:247.25pt;margin-top:-55.7pt;width:161pt;height:56.4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" filled="f" strokecolor="red [3205]" strokeweight="2.25pt">
                <v:textbox>
                  <w:txbxContent>
                    <w:p w:rsidR="009256E0" w:rsidRDefault="009256E0" w:rsidP="009256E0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FORMULARIO</w:t>
                      </w:r>
                    </w:p>
                    <w:p w:rsidR="009256E0" w:rsidRPr="00E8565E" w:rsidRDefault="009256E0" w:rsidP="009256E0">
                      <w:pPr>
                        <w:spacing w:before="0"/>
                        <w:jc w:val="center"/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 xml:space="preserve">(Para 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cambiar contraseña administradores y gestores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>)</w:t>
                      </w:r>
                    </w:p>
                    <w:p w:rsidR="009256E0" w:rsidRDefault="009256E0" w:rsidP="009256E0">
                      <w:pPr>
                        <w:spacing w:before="0"/>
                        <w:jc w:val="center"/>
                        <w:rPr>
                          <w:b/>
                        </w:rPr>
                      </w:pPr>
                    </w:p>
                    <w:p w:rsidR="009256E0" w:rsidRPr="00B60222" w:rsidRDefault="009256E0" w:rsidP="009256E0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C8BCF00" wp14:editId="0A90F1DE">
                <wp:simplePos x="0" y="0"/>
                <wp:positionH relativeFrom="margin">
                  <wp:posOffset>3476445</wp:posOffset>
                </wp:positionH>
                <wp:positionV relativeFrom="paragraph">
                  <wp:posOffset>17253</wp:posOffset>
                </wp:positionV>
                <wp:extent cx="603849" cy="491226"/>
                <wp:effectExtent l="38100" t="19050" r="25400" b="42545"/>
                <wp:wrapNone/>
                <wp:docPr id="78" name="Conector recto de flech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3849" cy="491226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24BFC" id="Conector recto de flecha 78" o:spid="_x0000_s1026" type="#_x0000_t32" style="position:absolute;margin-left:273.75pt;margin-top:1.35pt;width:47.55pt;height:38.7pt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" strokecolor="red [3205]" strokeweight="2.25pt">
                <v:stroke endarrow="block" joinstyle="miter"/>
                <w10:wrap anchorx="margin"/>
              </v:shape>
            </w:pict>
          </mc:Fallback>
        </mc:AlternateContent>
      </w:r>
      <w:r w:rsidR="009256E0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4F89CC7" wp14:editId="30A36DF0">
                <wp:simplePos x="0" y="0"/>
                <wp:positionH relativeFrom="margin">
                  <wp:posOffset>1880557</wp:posOffset>
                </wp:positionH>
                <wp:positionV relativeFrom="paragraph">
                  <wp:posOffset>474453</wp:posOffset>
                </wp:positionV>
                <wp:extent cx="2285473" cy="1595887"/>
                <wp:effectExtent l="19050" t="19050" r="19685" b="23495"/>
                <wp:wrapNone/>
                <wp:docPr id="76" name="Rectángulo: esquinas redondeadas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473" cy="1595887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9256E0" w:rsidRDefault="009256E0" w:rsidP="009256E0">
                            <w:pPr>
                              <w:spacing w:before="0"/>
                              <w:jc w:val="right"/>
                              <w:rPr>
                                <w:b/>
                              </w:rPr>
                            </w:pPr>
                          </w:p>
                          <w:p w:rsidR="009256E0" w:rsidRPr="00B60222" w:rsidRDefault="009256E0" w:rsidP="009256E0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F89CC7" id="Rectángulo: esquinas redondeadas 76" o:spid="_x0000_s1059" style="position:absolute;margin-left:148.1pt;margin-top:37.35pt;width:179.95pt;height:125.6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" filled="f" strokecolor="red [3205]" strokeweight="2.25pt">
                <v:textbox>
                  <w:txbxContent>
                    <w:p w:rsidR="009256E0" w:rsidRDefault="009256E0" w:rsidP="009256E0">
                      <w:pPr>
                        <w:spacing w:before="0"/>
                        <w:jc w:val="right"/>
                        <w:rPr>
                          <w:b/>
                        </w:rPr>
                      </w:pPr>
                    </w:p>
                    <w:p w:rsidR="009256E0" w:rsidRPr="00B60222" w:rsidRDefault="009256E0" w:rsidP="009256E0">
                      <w:pPr>
                        <w:jc w:val="center"/>
                        <w:rPr>
                          <w:b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256E0">
        <w:rPr>
          <w:noProof/>
        </w:rPr>
        <w:drawing>
          <wp:inline distT="0" distB="0" distL="0" distR="0" wp14:anchorId="7A9309BD" wp14:editId="54C6A978">
            <wp:extent cx="5949592" cy="2596551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659" r="2729" b="10166"/>
                    <a:stretch/>
                  </pic:blipFill>
                  <pic:spPr bwMode="auto">
                    <a:xfrm>
                      <a:off x="0" y="0"/>
                      <a:ext cx="5957066" cy="259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C6D45" w:rsidRPr="009256E0" w:rsidSect="00BD0BC4">
      <w:footerReference w:type="default" r:id="rId22"/>
      <w:pgSz w:w="11906" w:h="16838" w:code="9"/>
      <w:pgMar w:top="1440" w:right="1440" w:bottom="1440" w:left="1440" w:header="288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77F8" w:rsidRDefault="00B977F8">
      <w:pPr>
        <w:spacing w:line="240" w:lineRule="auto"/>
      </w:pPr>
      <w:r>
        <w:separator/>
      </w:r>
    </w:p>
  </w:endnote>
  <w:endnote w:type="continuationSeparator" w:id="0">
    <w:p w:rsidR="00B977F8" w:rsidRDefault="00B977F8">
      <w:pPr>
        <w:spacing w:line="240" w:lineRule="auto"/>
      </w:pPr>
      <w:r>
        <w:continuationSeparator/>
      </w:r>
    </w:p>
  </w:endnote>
  <w:endnote w:type="continuationNotice" w:id="1">
    <w:p w:rsidR="00B977F8" w:rsidRDefault="00B977F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2186409"/>
      <w:docPartObj>
        <w:docPartGallery w:val="Page Numbers (Bottom of Page)"/>
        <w:docPartUnique/>
      </w:docPartObj>
    </w:sdtPr>
    <w:sdtEndPr/>
    <w:sdtContent>
      <w:p w:rsidR="005C6D45" w:rsidRPr="00404B2E" w:rsidRDefault="002F25A8">
        <w:pPr>
          <w:pStyle w:val="Piedepgina"/>
          <w:jc w:val="right"/>
        </w:pPr>
        <w:r w:rsidRPr="00404B2E">
          <w:rPr>
            <w:lang w:bidi="es-ES"/>
          </w:rPr>
          <w:t xml:space="preserve">Página | </w:t>
        </w:r>
        <w:r w:rsidRPr="00404B2E">
          <w:rPr>
            <w:lang w:bidi="es-ES"/>
          </w:rPr>
          <w:fldChar w:fldCharType="begin"/>
        </w:r>
        <w:r w:rsidRPr="00404B2E">
          <w:rPr>
            <w:lang w:bidi="es-ES"/>
          </w:rPr>
          <w:instrText xml:space="preserve"> PAGE   \* MERGEFORMAT </w:instrText>
        </w:r>
        <w:r w:rsidRPr="00404B2E">
          <w:rPr>
            <w:lang w:bidi="es-ES"/>
          </w:rPr>
          <w:fldChar w:fldCharType="separate"/>
        </w:r>
        <w:r w:rsidR="005D244C">
          <w:rPr>
            <w:noProof/>
            <w:lang w:bidi="es-ES"/>
          </w:rPr>
          <w:t>6</w:t>
        </w:r>
        <w:r w:rsidRPr="00404B2E">
          <w:rPr>
            <w:noProof/>
            <w:lang w:bidi="es-ES"/>
          </w:rPr>
          <w:fldChar w:fldCharType="end"/>
        </w:r>
        <w:r w:rsidRPr="00404B2E">
          <w:rPr>
            <w:lang w:bidi="es-ES"/>
          </w:rPr>
          <w:t xml:space="preserve"> </w:t>
        </w:r>
      </w:p>
    </w:sdtContent>
  </w:sdt>
  <w:p w:rsidR="005C6D45" w:rsidRPr="00404B2E" w:rsidRDefault="005C6D4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77F8" w:rsidRDefault="00B977F8">
      <w:pPr>
        <w:spacing w:line="240" w:lineRule="auto"/>
      </w:pPr>
      <w:r>
        <w:separator/>
      </w:r>
    </w:p>
  </w:footnote>
  <w:footnote w:type="continuationSeparator" w:id="0">
    <w:p w:rsidR="00B977F8" w:rsidRDefault="00B977F8">
      <w:pPr>
        <w:spacing w:line="240" w:lineRule="auto"/>
      </w:pPr>
      <w:r>
        <w:continuationSeparator/>
      </w:r>
    </w:p>
  </w:footnote>
  <w:footnote w:type="continuationNotice" w:id="1">
    <w:p w:rsidR="00B977F8" w:rsidRDefault="00B977F8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693FA4"/>
    <w:multiLevelType w:val="hybridMultilevel"/>
    <w:tmpl w:val="06F8CC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BA909D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E8A79FC"/>
    <w:multiLevelType w:val="hybridMultilevel"/>
    <w:tmpl w:val="09AEA5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9365DB"/>
    <w:multiLevelType w:val="hybridMultilevel"/>
    <w:tmpl w:val="AA282B5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6332DE7"/>
    <w:multiLevelType w:val="hybridMultilevel"/>
    <w:tmpl w:val="CD4EE0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643A85"/>
    <w:multiLevelType w:val="hybridMultilevel"/>
    <w:tmpl w:val="7EF02E9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11E018A"/>
    <w:multiLevelType w:val="hybridMultilevel"/>
    <w:tmpl w:val="6FE4EAA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2DE30A7"/>
    <w:multiLevelType w:val="hybridMultilevel"/>
    <w:tmpl w:val="87AE8C8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11324D"/>
    <w:multiLevelType w:val="hybridMultilevel"/>
    <w:tmpl w:val="D144B2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066536"/>
    <w:multiLevelType w:val="multilevel"/>
    <w:tmpl w:val="04090023"/>
    <w:styleLink w:val="ArtculoSeccin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1A270A"/>
    <w:multiLevelType w:val="hybridMultilevel"/>
    <w:tmpl w:val="EAB60C3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632603D"/>
    <w:multiLevelType w:val="hybridMultilevel"/>
    <w:tmpl w:val="509CD184"/>
    <w:lvl w:ilvl="0" w:tplc="CA9EBAF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4C77C6"/>
    <w:multiLevelType w:val="multilevel"/>
    <w:tmpl w:val="FA005712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8" w15:restartNumberingAfterBreak="0">
    <w:nsid w:val="7AE33C1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7"/>
  </w:num>
  <w:num w:numId="2">
    <w:abstractNumId w:val="27"/>
    <w:lvlOverride w:ilvl="0">
      <w:startOverride w:val="1"/>
    </w:lvlOverride>
  </w:num>
  <w:num w:numId="3">
    <w:abstractNumId w:val="27"/>
  </w:num>
  <w:num w:numId="4">
    <w:abstractNumId w:val="27"/>
    <w:lvlOverride w:ilvl="0">
      <w:startOverride w:val="1"/>
    </w:lvlOverride>
  </w:num>
  <w:num w:numId="5">
    <w:abstractNumId w:val="8"/>
  </w:num>
  <w:num w:numId="6">
    <w:abstractNumId w:val="27"/>
    <w:lvlOverride w:ilvl="0">
      <w:startOverride w:val="1"/>
    </w:lvlOverride>
  </w:num>
  <w:num w:numId="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9"/>
  </w:num>
  <w:num w:numId="20">
    <w:abstractNumId w:val="10"/>
  </w:num>
  <w:num w:numId="21">
    <w:abstractNumId w:val="26"/>
  </w:num>
  <w:num w:numId="22">
    <w:abstractNumId w:val="25"/>
  </w:num>
  <w:num w:numId="23">
    <w:abstractNumId w:val="22"/>
  </w:num>
  <w:num w:numId="24">
    <w:abstractNumId w:val="20"/>
  </w:num>
  <w:num w:numId="2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8"/>
  </w:num>
  <w:num w:numId="35">
    <w:abstractNumId w:val="12"/>
  </w:num>
  <w:num w:numId="36">
    <w:abstractNumId w:val="21"/>
  </w:num>
  <w:num w:numId="37">
    <w:abstractNumId w:val="18"/>
  </w:num>
  <w:num w:numId="38">
    <w:abstractNumId w:val="14"/>
  </w:num>
  <w:num w:numId="39">
    <w:abstractNumId w:val="16"/>
  </w:num>
  <w:num w:numId="40">
    <w:abstractNumId w:val="17"/>
  </w:num>
  <w:num w:numId="41">
    <w:abstractNumId w:val="23"/>
  </w:num>
  <w:num w:numId="42">
    <w:abstractNumId w:val="24"/>
  </w:num>
  <w:num w:numId="43">
    <w:abstractNumId w:val="15"/>
  </w:num>
  <w:num w:numId="44">
    <w:abstractNumId w:val="13"/>
  </w:num>
  <w:num w:numId="45">
    <w:abstractNumId w:val="9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s-ES_tradnl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6" w:nlCheck="1" w:checkStyle="0"/>
  <w:activeWritingStyle w:appName="MSWord" w:lang="es-ES" w:vendorID="64" w:dllVersion="4096" w:nlCheck="1" w:checkStyle="0"/>
  <w:activeWritingStyle w:appName="MSWord" w:lang="es-CO" w:vendorID="64" w:dllVersion="409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79C"/>
    <w:rsid w:val="00016748"/>
    <w:rsid w:val="0006567E"/>
    <w:rsid w:val="000760DB"/>
    <w:rsid w:val="000E59EF"/>
    <w:rsid w:val="000F00E7"/>
    <w:rsid w:val="00102E34"/>
    <w:rsid w:val="00161CF8"/>
    <w:rsid w:val="0016766E"/>
    <w:rsid w:val="00170063"/>
    <w:rsid w:val="00175643"/>
    <w:rsid w:val="001A21D5"/>
    <w:rsid w:val="001B2338"/>
    <w:rsid w:val="002061A9"/>
    <w:rsid w:val="00217B64"/>
    <w:rsid w:val="00235579"/>
    <w:rsid w:val="00257FAA"/>
    <w:rsid w:val="00263938"/>
    <w:rsid w:val="002E78EB"/>
    <w:rsid w:val="002F25A8"/>
    <w:rsid w:val="003407A9"/>
    <w:rsid w:val="00340DC9"/>
    <w:rsid w:val="00350BD5"/>
    <w:rsid w:val="00404B2E"/>
    <w:rsid w:val="00444F02"/>
    <w:rsid w:val="00467BF1"/>
    <w:rsid w:val="00490CC6"/>
    <w:rsid w:val="004E7D4D"/>
    <w:rsid w:val="004F05F9"/>
    <w:rsid w:val="004F679C"/>
    <w:rsid w:val="00500E9D"/>
    <w:rsid w:val="005509B2"/>
    <w:rsid w:val="005556DB"/>
    <w:rsid w:val="005C6D45"/>
    <w:rsid w:val="005D244C"/>
    <w:rsid w:val="005D58F7"/>
    <w:rsid w:val="00617D63"/>
    <w:rsid w:val="00643D1A"/>
    <w:rsid w:val="00674588"/>
    <w:rsid w:val="006A7B57"/>
    <w:rsid w:val="006D44C5"/>
    <w:rsid w:val="00713672"/>
    <w:rsid w:val="0073562D"/>
    <w:rsid w:val="007625D3"/>
    <w:rsid w:val="00787356"/>
    <w:rsid w:val="007B07DE"/>
    <w:rsid w:val="008270A2"/>
    <w:rsid w:val="00853F77"/>
    <w:rsid w:val="00885CE1"/>
    <w:rsid w:val="008907FF"/>
    <w:rsid w:val="008B696C"/>
    <w:rsid w:val="008B6BEE"/>
    <w:rsid w:val="008C103D"/>
    <w:rsid w:val="008F78D7"/>
    <w:rsid w:val="009200C1"/>
    <w:rsid w:val="009256E0"/>
    <w:rsid w:val="00980085"/>
    <w:rsid w:val="0098342C"/>
    <w:rsid w:val="00997127"/>
    <w:rsid w:val="009D216F"/>
    <w:rsid w:val="009D3248"/>
    <w:rsid w:val="00A65E8A"/>
    <w:rsid w:val="00A87896"/>
    <w:rsid w:val="00AC1EE7"/>
    <w:rsid w:val="00B13B88"/>
    <w:rsid w:val="00B60222"/>
    <w:rsid w:val="00B650C6"/>
    <w:rsid w:val="00B65668"/>
    <w:rsid w:val="00B977F8"/>
    <w:rsid w:val="00BA63C2"/>
    <w:rsid w:val="00BC5DB2"/>
    <w:rsid w:val="00BC6939"/>
    <w:rsid w:val="00BD0BC4"/>
    <w:rsid w:val="00BE1875"/>
    <w:rsid w:val="00BE45C8"/>
    <w:rsid w:val="00BF2331"/>
    <w:rsid w:val="00BF7463"/>
    <w:rsid w:val="00C30889"/>
    <w:rsid w:val="00C5114E"/>
    <w:rsid w:val="00C90023"/>
    <w:rsid w:val="00C90A2E"/>
    <w:rsid w:val="00CC5861"/>
    <w:rsid w:val="00D30B81"/>
    <w:rsid w:val="00D3649E"/>
    <w:rsid w:val="00D65327"/>
    <w:rsid w:val="00DF0FDA"/>
    <w:rsid w:val="00E142DA"/>
    <w:rsid w:val="00E16F51"/>
    <w:rsid w:val="00E5393F"/>
    <w:rsid w:val="00E8565E"/>
    <w:rsid w:val="00EB0B6E"/>
    <w:rsid w:val="00EE70C1"/>
    <w:rsid w:val="00F169E1"/>
    <w:rsid w:val="00F54351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F690E9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59EF"/>
    <w:rPr>
      <w:rFonts w:ascii="Segoe UI" w:hAnsi="Segoe UI" w:cs="Segoe UI"/>
    </w:rPr>
  </w:style>
  <w:style w:type="paragraph" w:styleId="Ttulo1">
    <w:name w:val="heading 1"/>
    <w:basedOn w:val="Normal"/>
    <w:link w:val="Ttulo1Car"/>
    <w:uiPriority w:val="1"/>
    <w:qFormat/>
    <w:rsid w:val="000E59EF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0E59EF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0E59EF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000E59EF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0E59EF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1"/>
    <w:semiHidden/>
    <w:unhideWhenUsed/>
    <w:qFormat/>
    <w:rsid w:val="000E59EF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1"/>
    <w:semiHidden/>
    <w:unhideWhenUsed/>
    <w:qFormat/>
    <w:rsid w:val="000E59EF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1"/>
    <w:semiHidden/>
    <w:unhideWhenUsed/>
    <w:qFormat/>
    <w:rsid w:val="000E59EF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1"/>
    <w:semiHidden/>
    <w:unhideWhenUsed/>
    <w:qFormat/>
    <w:rsid w:val="000E59EF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0E59EF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rsid w:val="000E59EF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0E59EF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Listaconnmeros">
    <w:name w:val="List Number"/>
    <w:basedOn w:val="Normal"/>
    <w:link w:val="ListaconnmerosCar"/>
    <w:uiPriority w:val="10"/>
    <w:qFormat/>
    <w:rsid w:val="000E59EF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0E59EF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0E59EF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0E59EF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0E59EF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rsid w:val="000E59EF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E59E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E59EF"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9EF"/>
    <w:rPr>
      <w:rFonts w:ascii="Segoe UI" w:hAnsi="Segoe UI" w:cs="Segoe UI"/>
    </w:rPr>
  </w:style>
  <w:style w:type="character" w:styleId="nfasisintenso">
    <w:name w:val="Intense Emphasis"/>
    <w:basedOn w:val="Fuentedeprrafopredeter"/>
    <w:uiPriority w:val="21"/>
    <w:qFormat/>
    <w:rsid w:val="000E59EF"/>
    <w:rPr>
      <w:rFonts w:ascii="Segoe UI" w:hAnsi="Segoe UI" w:cs="Segoe UI"/>
      <w:i/>
      <w:iCs/>
      <w:color w:val="2B579A" w:themeColor="accent5"/>
    </w:rPr>
  </w:style>
  <w:style w:type="table" w:styleId="Tabladecuadrcula1clara">
    <w:name w:val="Grid Table 1 Light"/>
    <w:basedOn w:val="Tabla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5">
    <w:name w:val="Grid Table 4 Accent 5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1clara-nfasis6">
    <w:name w:val="Grid Table 1 Light Accent 6"/>
    <w:basedOn w:val="Tabla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5oscura">
    <w:name w:val="Grid Table 5 Dark"/>
    <w:basedOn w:val="Tabla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1clara-nfasis1">
    <w:name w:val="Grid Table 1 Light Accent 1"/>
    <w:basedOn w:val="Tabla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1"/>
    <w:rsid w:val="000E59EF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Listaconvietas">
    <w:name w:val="List Bullet"/>
    <w:basedOn w:val="Normal"/>
    <w:uiPriority w:val="11"/>
    <w:qFormat/>
    <w:rsid w:val="000E59EF"/>
    <w:pPr>
      <w:numPr>
        <w:numId w:val="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E59EF"/>
    <w:pPr>
      <w:spacing w:line="240" w:lineRule="auto"/>
    </w:pPr>
    <w:rPr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59EF"/>
    <w:rPr>
      <w:rFonts w:ascii="Segoe UI" w:hAnsi="Segoe UI"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0E59EF"/>
    <w:rPr>
      <w:rFonts w:ascii="Segoe UI" w:hAnsi="Segoe UI" w:cs="Segoe UI"/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E59EF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E59EF"/>
    <w:rPr>
      <w:rFonts w:ascii="Segoe UI" w:hAnsi="Segoe UI" w:cs="Segoe UI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E59E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E59EF"/>
    <w:rPr>
      <w:rFonts w:ascii="Segoe UI" w:hAnsi="Segoe UI" w:cs="Segoe UI"/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0E59EF"/>
    <w:rPr>
      <w:rFonts w:ascii="Segoe UI" w:hAnsi="Segoe UI" w:cs="Segoe UI"/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0E59EF"/>
    <w:rPr>
      <w:rFonts w:ascii="Segoe UI" w:hAnsi="Segoe UI" w:cs="Segoe UI"/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0E59EF"/>
    <w:rPr>
      <w:rFonts w:ascii="Segoe UI" w:hAnsi="Segoe UI" w:cs="Segoe UI"/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0E59EF"/>
    <w:rPr>
      <w:rFonts w:ascii="Segoe UI" w:hAnsi="Segoe UI" w:cs="Segoe UI"/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0E59EF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0E59EF"/>
    <w:pPr>
      <w:spacing w:before="240"/>
    </w:pPr>
    <w:rPr>
      <w:noProof/>
    </w:rPr>
  </w:style>
  <w:style w:type="paragraph" w:styleId="Bibliografa">
    <w:name w:val="Bibliography"/>
    <w:basedOn w:val="Normal"/>
    <w:next w:val="Normal"/>
    <w:uiPriority w:val="37"/>
    <w:semiHidden/>
    <w:unhideWhenUsed/>
    <w:rsid w:val="000E59EF"/>
  </w:style>
  <w:style w:type="paragraph" w:styleId="TtuloTDC">
    <w:name w:val="TOC Heading"/>
    <w:basedOn w:val="Ttulo1"/>
    <w:next w:val="Normal"/>
    <w:uiPriority w:val="39"/>
    <w:unhideWhenUsed/>
    <w:qFormat/>
    <w:rsid w:val="000E59EF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0E59EF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0E59E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0E59EF"/>
    <w:rPr>
      <w:rFonts w:ascii="Segoe UI" w:hAnsi="Segoe UI" w:cs="Segoe U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E59EF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E59EF"/>
    <w:rPr>
      <w:rFonts w:ascii="Segoe UI" w:hAnsi="Segoe UI" w:cs="Segoe U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0E59EF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0E59EF"/>
    <w:rPr>
      <w:rFonts w:ascii="Segoe UI" w:hAnsi="Segoe UI" w:cs="Segoe UI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0E59EF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0E59EF"/>
    <w:rPr>
      <w:rFonts w:ascii="Segoe UI" w:hAnsi="Segoe UI" w:cs="Segoe U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0E59EF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0E59EF"/>
    <w:rPr>
      <w:rFonts w:ascii="Segoe UI" w:hAnsi="Segoe UI" w:cs="Segoe U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0E59EF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0E59EF"/>
    <w:rPr>
      <w:rFonts w:ascii="Segoe UI" w:hAnsi="Segoe UI" w:cs="Segoe U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0E59EF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0E59EF"/>
    <w:rPr>
      <w:rFonts w:ascii="Segoe UI" w:hAnsi="Segoe UI" w:cs="Segoe U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0E59EF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0E59EF"/>
    <w:rPr>
      <w:rFonts w:ascii="Segoe UI" w:hAnsi="Segoe UI" w:cs="Segoe UI"/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0E59EF"/>
    <w:rPr>
      <w:rFonts w:ascii="Segoe UI" w:hAnsi="Segoe UI" w:cs="Segoe UI"/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0E59EF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0E59EF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0E59EF"/>
    <w:rPr>
      <w:rFonts w:ascii="Segoe UI" w:hAnsi="Segoe UI" w:cs="Segoe UI"/>
    </w:rPr>
  </w:style>
  <w:style w:type="table" w:styleId="Cuadrculavistosa">
    <w:name w:val="Colorful Grid"/>
    <w:basedOn w:val="Tablanormal"/>
    <w:uiPriority w:val="73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0E59E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0E59E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0E59E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0E59E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0E59E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0E59E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0E59E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0E59EF"/>
  </w:style>
  <w:style w:type="character" w:customStyle="1" w:styleId="FechaCar">
    <w:name w:val="Fecha Car"/>
    <w:basedOn w:val="Fuentedeprrafopredeter"/>
    <w:link w:val="Fecha"/>
    <w:uiPriority w:val="99"/>
    <w:semiHidden/>
    <w:rsid w:val="000E59EF"/>
    <w:rPr>
      <w:rFonts w:ascii="Segoe UI" w:hAnsi="Segoe UI" w:cs="Segoe UI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E59EF"/>
    <w:pPr>
      <w:spacing w:before="0" w:line="240" w:lineRule="auto"/>
    </w:pPr>
    <w:rPr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0E59EF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0E59EF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0E59EF"/>
    <w:rPr>
      <w:rFonts w:ascii="Segoe UI" w:hAnsi="Segoe UI" w:cs="Segoe UI"/>
    </w:rPr>
  </w:style>
  <w:style w:type="character" w:styleId="Refdenotaalfinal">
    <w:name w:val="endnote reference"/>
    <w:basedOn w:val="Fuentedeprrafopredeter"/>
    <w:uiPriority w:val="99"/>
    <w:semiHidden/>
    <w:unhideWhenUsed/>
    <w:rsid w:val="000E59EF"/>
    <w:rPr>
      <w:rFonts w:ascii="Segoe UI" w:hAnsi="Segoe UI" w:cs="Segoe U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E59EF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E59EF"/>
    <w:rPr>
      <w:rFonts w:ascii="Segoe UI" w:hAnsi="Segoe UI" w:cs="Segoe UI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0E59EF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0E59EF"/>
    <w:rPr>
      <w:rFonts w:ascii="Segoe UI" w:hAnsi="Segoe UI" w:cs="Segoe U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0E59EF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0E59EF"/>
    <w:rPr>
      <w:rFonts w:ascii="Segoe UI" w:hAnsi="Segoe UI" w:cs="Segoe UI"/>
      <w:szCs w:val="20"/>
    </w:rPr>
  </w:style>
  <w:style w:type="table" w:styleId="Tabladecuadrcula1Claro-nfasis2">
    <w:name w:val="Grid Table 1 Light Accent 2"/>
    <w:basedOn w:val="Tabla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4-nfasis6">
    <w:name w:val="Grid Table 4 Accent 6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1"/>
    <w:rsid w:val="000E59EF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1"/>
    <w:rsid w:val="000E59EF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0E59EF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1"/>
    <w:semiHidden/>
    <w:rsid w:val="000E59EF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1"/>
    <w:semiHidden/>
    <w:rsid w:val="000E59EF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1"/>
    <w:semiHidden/>
    <w:rsid w:val="000E59EF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1"/>
    <w:semiHidden/>
    <w:rsid w:val="000E59EF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0E59EF"/>
    <w:rPr>
      <w:rFonts w:ascii="Segoe UI" w:hAnsi="Segoe UI" w:cs="Segoe UI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0E59EF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0E59EF"/>
    <w:rPr>
      <w:rFonts w:ascii="Segoe UI" w:hAnsi="Segoe UI" w:cs="Segoe U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0E59EF"/>
    <w:rPr>
      <w:rFonts w:ascii="Segoe UI" w:hAnsi="Segoe UI" w:cs="Segoe UI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0E59EF"/>
    <w:rPr>
      <w:rFonts w:ascii="Consolas" w:hAnsi="Consolas" w:cs="Segoe UI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0E59EF"/>
    <w:rPr>
      <w:rFonts w:ascii="Segoe UI" w:hAnsi="Segoe UI" w:cs="Segoe UI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0E59EF"/>
    <w:rPr>
      <w:rFonts w:ascii="Consolas" w:hAnsi="Consolas" w:cs="Segoe UI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E59EF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E59EF"/>
    <w:rPr>
      <w:rFonts w:ascii="Consolas" w:hAnsi="Consolas" w:cs="Segoe UI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0E59EF"/>
    <w:rPr>
      <w:rFonts w:ascii="Consolas" w:hAnsi="Consolas" w:cs="Segoe UI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0E59EF"/>
    <w:rPr>
      <w:rFonts w:ascii="Consolas" w:hAnsi="Consolas" w:cs="Segoe UI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0E59EF"/>
    <w:rPr>
      <w:rFonts w:ascii="Segoe UI" w:hAnsi="Segoe UI" w:cs="Segoe UI"/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0E59EF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0E59EF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0E59EF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0E59EF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0E59EF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0E59EF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0E59EF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0E59EF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0E59EF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0E59EF"/>
    <w:rPr>
      <w:rFonts w:ascii="Segoe UI Light" w:eastAsiaTheme="majorEastAsia" w:hAnsi="Segoe UI Light" w:cs="Segoe UI Light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0E59EF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0E59EF"/>
    <w:rPr>
      <w:rFonts w:ascii="Segoe UI" w:hAnsi="Segoe UI" w:cs="Segoe UI"/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0E59EF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0E59EF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0E59EF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0E59EF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0E59EF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0E59EF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0E59EF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0E59EF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0E59EF"/>
    <w:rPr>
      <w:rFonts w:ascii="Segoe UI" w:hAnsi="Segoe UI" w:cs="Segoe UI"/>
    </w:rPr>
  </w:style>
  <w:style w:type="paragraph" w:styleId="Lista">
    <w:name w:val="List"/>
    <w:basedOn w:val="Normal"/>
    <w:uiPriority w:val="99"/>
    <w:semiHidden/>
    <w:unhideWhenUsed/>
    <w:rsid w:val="000E59EF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0E59EF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0E59EF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0E59EF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0E59EF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0E59EF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0E59EF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0E59EF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0E59EF"/>
    <w:pPr>
      <w:numPr>
        <w:numId w:val="14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0E59EF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0E59EF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0E59EF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0E59EF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0E59EF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0E59EF"/>
    <w:pPr>
      <w:numPr>
        <w:numId w:val="1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0E59EF"/>
    <w:pPr>
      <w:numPr>
        <w:numId w:val="1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0E59EF"/>
    <w:pPr>
      <w:numPr>
        <w:numId w:val="1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0E59EF"/>
    <w:pPr>
      <w:numPr>
        <w:numId w:val="18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0E59EF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0E59E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0E59E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0E59EF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0E59EF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0E59EF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0E59EF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0E59EF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0E59EF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0E59E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0E59EF"/>
    <w:rPr>
      <w:rFonts w:ascii="Consolas" w:hAnsi="Consolas" w:cs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0E59E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0E59E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0E59E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0E59E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0E59EF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0E59EF"/>
    <w:pPr>
      <w:spacing w:before="0" w:line="240" w:lineRule="auto"/>
    </w:pPr>
    <w:rPr>
      <w:rFonts w:ascii="Segoe UI" w:hAnsi="Segoe UI" w:cs="Segoe UI"/>
    </w:rPr>
  </w:style>
  <w:style w:type="paragraph" w:styleId="Sangranormal">
    <w:name w:val="Normal Indent"/>
    <w:basedOn w:val="Normal"/>
    <w:uiPriority w:val="99"/>
    <w:semiHidden/>
    <w:unhideWhenUsed/>
    <w:rsid w:val="000E59EF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0E59EF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0E59EF"/>
    <w:rPr>
      <w:rFonts w:ascii="Segoe UI" w:hAnsi="Segoe UI" w:cs="Segoe UI"/>
    </w:rPr>
  </w:style>
  <w:style w:type="character" w:styleId="Nmerodepgina">
    <w:name w:val="page number"/>
    <w:basedOn w:val="Fuentedeprrafopredeter"/>
    <w:uiPriority w:val="99"/>
    <w:semiHidden/>
    <w:unhideWhenUsed/>
    <w:rsid w:val="000E59EF"/>
    <w:rPr>
      <w:rFonts w:ascii="Segoe UI" w:hAnsi="Segoe UI" w:cs="Segoe UI"/>
    </w:rPr>
  </w:style>
  <w:style w:type="character" w:styleId="Textodelmarcadordeposicin">
    <w:name w:val="Placeholder Text"/>
    <w:basedOn w:val="Fuentedeprrafopredeter"/>
    <w:uiPriority w:val="99"/>
    <w:semiHidden/>
    <w:rsid w:val="000E59EF"/>
    <w:rPr>
      <w:rFonts w:ascii="Segoe UI" w:hAnsi="Segoe UI" w:cs="Segoe UI"/>
      <w:color w:val="595959" w:themeColor="text1" w:themeTint="A6"/>
    </w:rPr>
  </w:style>
  <w:style w:type="table" w:styleId="Tablanormal1">
    <w:name w:val="Plain Table 1"/>
    <w:basedOn w:val="Tablanormal"/>
    <w:uiPriority w:val="41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0E59E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0E59EF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0E59EF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0E59EF"/>
    <w:rPr>
      <w:rFonts w:ascii="Consolas" w:hAnsi="Consolas" w:cs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E59EF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E59EF"/>
    <w:rPr>
      <w:rFonts w:ascii="Segoe UI" w:hAnsi="Segoe UI" w:cs="Segoe UI"/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0E59EF"/>
  </w:style>
  <w:style w:type="character" w:customStyle="1" w:styleId="SaludoCar">
    <w:name w:val="Saludo Car"/>
    <w:basedOn w:val="Fuentedeprrafopredeter"/>
    <w:link w:val="Saludo"/>
    <w:uiPriority w:val="99"/>
    <w:semiHidden/>
    <w:rsid w:val="000E59EF"/>
    <w:rPr>
      <w:rFonts w:ascii="Segoe UI" w:hAnsi="Segoe UI" w:cs="Segoe UI"/>
    </w:rPr>
  </w:style>
  <w:style w:type="paragraph" w:styleId="Firma">
    <w:name w:val="Signature"/>
    <w:basedOn w:val="Normal"/>
    <w:link w:val="FirmaCar"/>
    <w:uiPriority w:val="99"/>
    <w:semiHidden/>
    <w:unhideWhenUsed/>
    <w:rsid w:val="000E59EF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0E59EF"/>
    <w:rPr>
      <w:rFonts w:ascii="Segoe UI" w:hAnsi="Segoe UI" w:cs="Segoe UI"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0E59EF"/>
    <w:rPr>
      <w:rFonts w:ascii="Segoe UI" w:hAnsi="Segoe UI" w:cs="Segoe UI"/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0E59EF"/>
    <w:rPr>
      <w:rFonts w:ascii="Segoe UI" w:hAnsi="Segoe UI" w:cs="Segoe UI"/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0E59E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0E59E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0E59E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0E59E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0E59E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0E59E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0E59E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0E59E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0E59E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0E59E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0E59E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0E59E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0E59E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0E59E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0E59E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0E59E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0E59E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0E59E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0E59E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0E59E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0E59E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0E59E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0E59E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0E59E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0E59E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0E59E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0E59E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0E59E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0E59E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0E59E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0E59E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0E59EF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0E59EF"/>
  </w:style>
  <w:style w:type="table" w:styleId="Tablaprofesional">
    <w:name w:val="Table Professional"/>
    <w:basedOn w:val="Tablanormal"/>
    <w:uiPriority w:val="99"/>
    <w:semiHidden/>
    <w:unhideWhenUsed/>
    <w:rsid w:val="000E59E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0E59E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0E59E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0E59E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0E59E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0E59E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0E59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0E59E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0E59E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0E59E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0E59EF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0E59EF"/>
    <w:pPr>
      <w:spacing w:after="100"/>
    </w:pPr>
    <w:rPr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0E59E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E59EF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0E59EF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0E59EF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0E59EF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0E59EF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0E59EF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0E59EF"/>
    <w:pPr>
      <w:spacing w:after="100"/>
      <w:ind w:left="1760"/>
    </w:pPr>
  </w:style>
  <w:style w:type="character" w:customStyle="1" w:styleId="UnresolvedMention1">
    <w:name w:val="Unresolved Mention1"/>
    <w:basedOn w:val="Fuentedeprrafopredeter"/>
    <w:uiPriority w:val="99"/>
    <w:unhideWhenUsed/>
    <w:rsid w:val="000E59EF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Fuentedeprrafopredeter"/>
    <w:uiPriority w:val="99"/>
    <w:unhideWhenUsed/>
    <w:rsid w:val="000E59EF"/>
    <w:rPr>
      <w:rFonts w:ascii="Segoe UI" w:hAnsi="Segoe UI" w:cs="Segoe UI"/>
      <w:color w:val="2B579A"/>
      <w:shd w:val="clear" w:color="auto" w:fill="E1DFDD"/>
    </w:rPr>
  </w:style>
  <w:style w:type="paragraph" w:styleId="Revisin">
    <w:name w:val="Revision"/>
    <w:hidden/>
    <w:uiPriority w:val="99"/>
    <w:semiHidden/>
    <w:rsid w:val="000E59EF"/>
    <w:pPr>
      <w:spacing w:before="0" w:line="240" w:lineRule="auto"/>
    </w:pPr>
  </w:style>
  <w:style w:type="paragraph" w:customStyle="1" w:styleId="TextoEstndarProbarlo">
    <w:name w:val="Texto Estándar Probarlo"/>
    <w:basedOn w:val="Normal"/>
    <w:rsid w:val="000E59EF"/>
    <w:pPr>
      <w:ind w:left="720" w:right="720"/>
    </w:pPr>
    <w:rPr>
      <w:i/>
      <w:color w:val="595959" w:themeColor="text1" w:themeTint="A6"/>
    </w:rPr>
  </w:style>
  <w:style w:type="paragraph" w:customStyle="1" w:styleId="nfasisdelacita">
    <w:name w:val="Énfasis de la cita"/>
    <w:basedOn w:val="Normal"/>
    <w:next w:val="Normal"/>
    <w:link w:val="Carcterdelnfasisdelacita"/>
    <w:qFormat/>
    <w:rsid w:val="000E59EF"/>
    <w:rPr>
      <w:rFonts w:eastAsiaTheme="minorEastAsia"/>
      <w:i/>
      <w:color w:val="3B3838" w:themeColor="background2" w:themeShade="40"/>
    </w:rPr>
  </w:style>
  <w:style w:type="character" w:customStyle="1" w:styleId="ListaconnmerosCar">
    <w:name w:val="Lista con números Car"/>
    <w:basedOn w:val="Fuentedeprrafopredeter"/>
    <w:link w:val="Listaconnmeros"/>
    <w:uiPriority w:val="10"/>
    <w:rsid w:val="000E59EF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cterdelnfasisdelacita">
    <w:name w:val="Carácter del énfasis de la cita"/>
    <w:basedOn w:val="ListaconnmerosCar"/>
    <w:link w:val="nfasisdelacita"/>
    <w:rsid w:val="000E59EF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Sinlista"/>
    <w:uiPriority w:val="99"/>
    <w:semiHidden/>
    <w:unhideWhenUsed/>
    <w:rsid w:val="000E59EF"/>
    <w:pPr>
      <w:numPr>
        <w:numId w:val="34"/>
      </w:numPr>
    </w:pPr>
  </w:style>
  <w:style w:type="numbering" w:styleId="1ai">
    <w:name w:val="Outline List 1"/>
    <w:basedOn w:val="Sinlista"/>
    <w:uiPriority w:val="99"/>
    <w:semiHidden/>
    <w:unhideWhenUsed/>
    <w:rsid w:val="000E59EF"/>
    <w:pPr>
      <w:numPr>
        <w:numId w:val="35"/>
      </w:numPr>
    </w:pPr>
  </w:style>
  <w:style w:type="numbering" w:styleId="ArtculoSeccin">
    <w:name w:val="Outline List 3"/>
    <w:basedOn w:val="Sinlista"/>
    <w:uiPriority w:val="99"/>
    <w:semiHidden/>
    <w:unhideWhenUsed/>
    <w:rsid w:val="000E59EF"/>
    <w:pPr>
      <w:numPr>
        <w:numId w:val="36"/>
      </w:numPr>
    </w:pPr>
  </w:style>
  <w:style w:type="character" w:customStyle="1" w:styleId="Hashtag1">
    <w:name w:val="Hashtag1"/>
    <w:basedOn w:val="Fuentedeprrafopredeter"/>
    <w:uiPriority w:val="99"/>
    <w:semiHidden/>
    <w:unhideWhenUsed/>
    <w:rsid w:val="000E59EF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Fuentedeprrafopredeter"/>
    <w:uiPriority w:val="99"/>
    <w:semiHidden/>
    <w:unhideWhenUsed/>
    <w:rsid w:val="000E59EF"/>
    <w:rPr>
      <w:rFonts w:ascii="Segoe UI" w:hAnsi="Segoe UI" w:cs="Segoe UI"/>
      <w:u w:val="dot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dwinestrada07/store-enyoi.gi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Edwinestrada07/store-enyoi-node.git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\AppData\Roaming\Microsoft\Templates\Tutorial%20para%20insertar%20su%20primera%20tabla%20de%20contenido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6CE66-E5C8-4C09-9F77-26889ECC0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Tutorial para insertar su primera tabla de contenido</Template>
  <TotalTime>0</TotalTime>
  <Pages>9</Pages>
  <Words>546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2024-03-07T15:22:00Z</dcterms:created>
  <dcterms:modified xsi:type="dcterms:W3CDTF">2024-03-07T18:17:00Z</dcterms:modified>
</cp:coreProperties>
</file>